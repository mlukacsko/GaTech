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4E8338C4" w:rsidR="00FF7B33" w:rsidRPr="00951C77" w:rsidRDefault="002E56F5" w:rsidP="00951C77">
      <w:pPr>
        <w:pStyle w:val="Title"/>
      </w:pPr>
      <w:r>
        <w:t>Fall 2021 – Project 6: Indicator Evaluation</w:t>
      </w:r>
    </w:p>
    <w:p w14:paraId="5F871ED8" w14:textId="270CC369" w:rsidR="00FF7B33" w:rsidRPr="00FF7B33" w:rsidRDefault="002E56F5" w:rsidP="00126D77">
      <w:pPr>
        <w:pStyle w:val="Subtitle"/>
      </w:pPr>
      <w:r>
        <w:t>Michael Lukacsko</w:t>
      </w:r>
      <w:r w:rsidR="00FF7B33">
        <w:br/>
      </w:r>
      <w:r>
        <w:t>mlukacsko3</w:t>
      </w:r>
      <w:r w:rsidR="00FF7B33" w:rsidRPr="00FF7B33">
        <w:t>@</w:t>
      </w:r>
      <w:r w:rsidR="00FD25E7">
        <w:t>gatech.edu</w:t>
      </w:r>
    </w:p>
    <w:p w14:paraId="2186EF48" w14:textId="111E886D" w:rsidR="00784B78" w:rsidRPr="0054029E" w:rsidRDefault="001C52FB" w:rsidP="0054029E">
      <w:pPr>
        <w:pStyle w:val="Abstract"/>
      </w:pPr>
      <w:r w:rsidRPr="0054029E">
        <w:rPr>
          <w:b/>
          <w:bCs/>
          <w:i/>
          <w:iCs/>
        </w:rPr>
        <w:t>Abstract</w:t>
      </w:r>
      <w:r w:rsidR="002E20C6" w:rsidRPr="0054029E">
        <w:rPr>
          <w:b/>
          <w:bCs/>
          <w:i/>
          <w:iCs/>
        </w:rPr>
        <w:t>—</w:t>
      </w:r>
      <w:r w:rsidR="002E56F5">
        <w:rPr>
          <w:rFonts w:eastAsiaTheme="minorHAnsi"/>
        </w:rPr>
        <w:t xml:space="preserve">This project looks </w:t>
      </w:r>
      <w:r w:rsidR="005F184E">
        <w:rPr>
          <w:rFonts w:eastAsiaTheme="minorHAnsi"/>
        </w:rPr>
        <w:t>at two different concepts.  The first is a theoretically optimized trading strategy</w:t>
      </w:r>
      <w:r w:rsidR="008D394A">
        <w:rPr>
          <w:rFonts w:eastAsiaTheme="minorHAnsi"/>
        </w:rPr>
        <w:t xml:space="preserve"> (TOS) vs a benchmark strategy.  The TOS assumes the trader can </w:t>
      </w:r>
      <w:r w:rsidR="00BC2743">
        <w:rPr>
          <w:rFonts w:eastAsiaTheme="minorHAnsi"/>
        </w:rPr>
        <w:t>peek</w:t>
      </w:r>
      <w:r w:rsidR="008D394A">
        <w:rPr>
          <w:rFonts w:eastAsiaTheme="minorHAnsi"/>
        </w:rPr>
        <w:t xml:space="preserve"> into the future.   </w:t>
      </w:r>
      <w:r w:rsidR="00BC2743">
        <w:rPr>
          <w:rFonts w:eastAsiaTheme="minorHAnsi"/>
        </w:rPr>
        <w:t xml:space="preserve">Hence, enabling </w:t>
      </w:r>
      <w:r w:rsidR="008D394A">
        <w:rPr>
          <w:rFonts w:eastAsiaTheme="minorHAnsi"/>
        </w:rPr>
        <w:t>the trade</w:t>
      </w:r>
      <w:r w:rsidR="00BC2743">
        <w:rPr>
          <w:rFonts w:eastAsiaTheme="minorHAnsi"/>
        </w:rPr>
        <w:t>r</w:t>
      </w:r>
      <w:r w:rsidR="008D394A">
        <w:rPr>
          <w:rFonts w:eastAsiaTheme="minorHAnsi"/>
        </w:rPr>
        <w:t xml:space="preserve"> to buy/sell/hold at the most advantageous time </w:t>
      </w:r>
      <w:r w:rsidR="00BC2743">
        <w:rPr>
          <w:rFonts w:eastAsiaTheme="minorHAnsi"/>
        </w:rPr>
        <w:t xml:space="preserve">by </w:t>
      </w:r>
      <w:r w:rsidR="008D394A">
        <w:rPr>
          <w:rFonts w:eastAsiaTheme="minorHAnsi"/>
        </w:rPr>
        <w:t>knowing what will happen to the stock price.  The benchmark strategy, however, buys and hold</w:t>
      </w:r>
      <w:r w:rsidR="00BC2743">
        <w:rPr>
          <w:rFonts w:eastAsiaTheme="minorHAnsi"/>
        </w:rPr>
        <w:t>s</w:t>
      </w:r>
      <w:r w:rsidR="008D394A">
        <w:rPr>
          <w:rFonts w:eastAsiaTheme="minorHAnsi"/>
        </w:rPr>
        <w:t xml:space="preserve"> for a length of time.  The second and last concept </w:t>
      </w:r>
      <w:r w:rsidR="00AA409F">
        <w:rPr>
          <w:rFonts w:eastAsiaTheme="minorHAnsi"/>
        </w:rPr>
        <w:t>is</w:t>
      </w:r>
      <w:r w:rsidR="008D394A">
        <w:rPr>
          <w:rFonts w:eastAsiaTheme="minorHAnsi"/>
        </w:rPr>
        <w:t xml:space="preserve"> trading indicators.  </w:t>
      </w:r>
      <w:r w:rsidR="00AA409F">
        <w:rPr>
          <w:rFonts w:eastAsiaTheme="minorHAnsi"/>
        </w:rPr>
        <w:t>These tools are leveraged to make market trends clear as well as to forecast potential trends in the stock market.</w:t>
      </w:r>
    </w:p>
    <w:p w14:paraId="77C7DD8E" w14:textId="142EBD03" w:rsidR="00D5034D" w:rsidRPr="009B7A17" w:rsidRDefault="008923EA" w:rsidP="00B4491E">
      <w:pPr>
        <w:pStyle w:val="Heading1"/>
      </w:pPr>
      <w:r>
        <w:t>indicators</w:t>
      </w:r>
    </w:p>
    <w:p w14:paraId="1CA8084D" w14:textId="42B337B7" w:rsidR="0054029E" w:rsidRDefault="008923EA" w:rsidP="008923EA">
      <w:r>
        <w:t xml:space="preserve">The indicators used for this project are all mathematically calculated based on the security’s </w:t>
      </w:r>
      <w:r w:rsidR="00BC2743">
        <w:t xml:space="preserve">adjusted closing </w:t>
      </w:r>
      <w:r>
        <w:t>price</w:t>
      </w:r>
      <w:r w:rsidR="008A3D1C">
        <w:t xml:space="preserve"> and encompass a date range of January 1 2008 to December 31 2009</w:t>
      </w:r>
      <w:r>
        <w:t xml:space="preserve">.  </w:t>
      </w:r>
      <w:r w:rsidR="00BC2743">
        <w:t>In general, indicators are used to predict future prices.  The security used in this project is that of JPMorgan Chanse and CO and traded on the New York Stock Exchange (NYSE) as JPM.  For this project, I utilized the following technical indicators:</w:t>
      </w:r>
    </w:p>
    <w:p w14:paraId="040D9B7A" w14:textId="4B9F80EF" w:rsidR="00BC2743" w:rsidRDefault="00BC2743" w:rsidP="00BC2743">
      <w:pPr>
        <w:pStyle w:val="ListParagraph"/>
        <w:numPr>
          <w:ilvl w:val="0"/>
          <w:numId w:val="49"/>
        </w:numPr>
      </w:pPr>
      <w:r>
        <w:t>Simple Moving Average (SMA)</w:t>
      </w:r>
    </w:p>
    <w:p w14:paraId="66A476C4" w14:textId="163F4E04" w:rsidR="00BC2743" w:rsidRDefault="00BC2743" w:rsidP="00BC2743">
      <w:pPr>
        <w:pStyle w:val="ListParagraph"/>
        <w:numPr>
          <w:ilvl w:val="0"/>
          <w:numId w:val="49"/>
        </w:numPr>
      </w:pPr>
      <w:r>
        <w:t>Bollinger Bands</w:t>
      </w:r>
    </w:p>
    <w:p w14:paraId="15A0BECE" w14:textId="710E0AFA" w:rsidR="00BC2743" w:rsidRDefault="00BC2743" w:rsidP="00BC2743">
      <w:pPr>
        <w:pStyle w:val="ListParagraph"/>
        <w:numPr>
          <w:ilvl w:val="0"/>
          <w:numId w:val="49"/>
        </w:numPr>
      </w:pPr>
      <w:r>
        <w:t>Momentum</w:t>
      </w:r>
    </w:p>
    <w:p w14:paraId="42C80B89" w14:textId="4EB2D7B7" w:rsidR="00BC2743" w:rsidRDefault="00BC2743" w:rsidP="00BC2743">
      <w:pPr>
        <w:pStyle w:val="ListParagraph"/>
        <w:numPr>
          <w:ilvl w:val="0"/>
          <w:numId w:val="49"/>
        </w:numPr>
      </w:pPr>
      <w:r>
        <w:t>Moving Average Convergence Divergence (MACD)</w:t>
      </w:r>
    </w:p>
    <w:p w14:paraId="3E0A5422" w14:textId="002F6F5C" w:rsidR="00BC2743" w:rsidRDefault="00BC2743" w:rsidP="00BC2743">
      <w:pPr>
        <w:pStyle w:val="ListParagraph"/>
        <w:numPr>
          <w:ilvl w:val="0"/>
          <w:numId w:val="49"/>
        </w:numPr>
      </w:pPr>
      <w:r>
        <w:t>Volatility</w:t>
      </w:r>
    </w:p>
    <w:p w14:paraId="36CFC40F" w14:textId="2B5A2427" w:rsidR="00111F28" w:rsidRDefault="00111F28" w:rsidP="00111F28"/>
    <w:p w14:paraId="3C29A976" w14:textId="2556DDAC" w:rsidR="00111F28" w:rsidRDefault="00111F28" w:rsidP="00111F28"/>
    <w:p w14:paraId="1082E61B" w14:textId="08C24C64" w:rsidR="00111F28" w:rsidRDefault="00111F28" w:rsidP="00111F28"/>
    <w:p w14:paraId="20F93CBF" w14:textId="149C2981" w:rsidR="00111F28" w:rsidRDefault="00111F28" w:rsidP="00111F28"/>
    <w:p w14:paraId="45F10398" w14:textId="77777777" w:rsidR="00111F28" w:rsidRPr="008923EA" w:rsidRDefault="00111F28" w:rsidP="00111F28"/>
    <w:p w14:paraId="2BF07166" w14:textId="7EDEF49E" w:rsidR="00495608" w:rsidRDefault="00BC2743" w:rsidP="00D23743">
      <w:pPr>
        <w:pStyle w:val="Heading2"/>
      </w:pPr>
      <w:r>
        <w:lastRenderedPageBreak/>
        <w:t>Simple Moving Average (SMA)</w:t>
      </w:r>
    </w:p>
    <w:p w14:paraId="0369D709" w14:textId="71F13EB5" w:rsidR="002142EB" w:rsidRDefault="00947165" w:rsidP="00BC2743">
      <w:r>
        <w:t>The</w:t>
      </w:r>
      <w:r w:rsidR="008A3D1C">
        <w:t xml:space="preserve"> simple moving average indictor </w:t>
      </w:r>
      <w:r>
        <w:t xml:space="preserve">displayed below </w:t>
      </w:r>
      <w:r w:rsidR="00A96607">
        <w:t xml:space="preserve">simply </w:t>
      </w:r>
      <w:r w:rsidR="008A3D1C">
        <w:t>calculates the average</w:t>
      </w:r>
      <w:r w:rsidR="00C834F2">
        <w:t xml:space="preserve"> price over</w:t>
      </w:r>
      <w:r w:rsidR="008A3D1C">
        <w:t xml:space="preserve"> </w:t>
      </w:r>
      <w:r w:rsidR="00C834F2">
        <w:t>the given date</w:t>
      </w:r>
      <w:r w:rsidR="008A3D1C">
        <w:t xml:space="preserve"> range (1/1/2008 – 12/31/2009)</w:t>
      </w:r>
      <w:r w:rsidR="00A96607">
        <w:t xml:space="preserve"> using a</w:t>
      </w:r>
      <w:r w:rsidR="00C834F2">
        <w:t xml:space="preserve"> ‘lookback’.  </w:t>
      </w:r>
      <w:r w:rsidR="00A96607">
        <w:t>The lookback used here is</w:t>
      </w:r>
      <w:r w:rsidR="00C834F2">
        <w:t xml:space="preserve"> 14 day</w:t>
      </w:r>
      <w:r w:rsidR="005344E7">
        <w:t>s</w:t>
      </w:r>
      <w:r w:rsidR="00C834F2">
        <w:t xml:space="preserve">.  </w:t>
      </w:r>
      <w:r w:rsidR="00A96607">
        <w:t>This means</w:t>
      </w:r>
      <w:r w:rsidR="00C834F2">
        <w:t xml:space="preserve"> the adjusted closing price of the stock is </w:t>
      </w:r>
      <w:r>
        <w:t>summed over</w:t>
      </w:r>
      <w:r w:rsidR="00C834F2">
        <w:t xml:space="preserve"> a 14 day period and then divided by 14.  Mathematically, this can be calculated </w:t>
      </w:r>
      <w:r w:rsidR="002142EB">
        <w:t>as:</w:t>
      </w:r>
    </w:p>
    <w:p w14:paraId="4AFC2004" w14:textId="77777777" w:rsidR="00F11167" w:rsidRDefault="002142EB" w:rsidP="00BC2743">
      <w:pPr>
        <w:rPr>
          <w:b/>
          <w:bCs/>
        </w:rPr>
      </w:pPr>
      <w:r>
        <w:t xml:space="preserve"> </w:t>
      </w:r>
      <w:r w:rsidRPr="002142EB">
        <w:rPr>
          <w:b/>
          <w:bCs/>
        </w:rPr>
        <w:t>SMA = (A</w:t>
      </w:r>
      <w:r w:rsidRPr="002142EB">
        <w:rPr>
          <w:b/>
          <w:bCs/>
          <w:vertAlign w:val="subscript"/>
        </w:rPr>
        <w:t>1</w:t>
      </w:r>
      <w:r w:rsidRPr="002142EB">
        <w:rPr>
          <w:b/>
          <w:bCs/>
        </w:rPr>
        <w:t xml:space="preserve"> + A</w:t>
      </w:r>
      <w:r w:rsidRPr="002142EB">
        <w:rPr>
          <w:b/>
          <w:bCs/>
          <w:vertAlign w:val="subscript"/>
        </w:rPr>
        <w:t>2</w:t>
      </w:r>
      <w:r w:rsidRPr="002142EB">
        <w:rPr>
          <w:b/>
          <w:bCs/>
        </w:rPr>
        <w:t xml:space="preserve"> + A</w:t>
      </w:r>
      <w:r w:rsidRPr="002142EB">
        <w:rPr>
          <w:b/>
          <w:bCs/>
          <w:vertAlign w:val="subscript"/>
        </w:rPr>
        <w:t>3</w:t>
      </w:r>
      <w:r w:rsidRPr="002142EB">
        <w:rPr>
          <w:b/>
          <w:bCs/>
        </w:rPr>
        <w:t xml:space="preserve"> … + A</w:t>
      </w:r>
      <w:r w:rsidRPr="002142EB">
        <w:rPr>
          <w:b/>
          <w:bCs/>
          <w:vertAlign w:val="subscript"/>
        </w:rPr>
        <w:t>n</w:t>
      </w:r>
      <w:r w:rsidRPr="002142EB">
        <w:rPr>
          <w:b/>
          <w:bCs/>
        </w:rPr>
        <w:t>) / n</w:t>
      </w:r>
      <w:r>
        <w:rPr>
          <w:b/>
          <w:bCs/>
        </w:rPr>
        <w:t xml:space="preserve"> </w:t>
      </w:r>
    </w:p>
    <w:p w14:paraId="3A011618" w14:textId="57A134B8" w:rsidR="00111F28" w:rsidRDefault="00F11167" w:rsidP="00BC2743">
      <w:r>
        <w:t>W</w:t>
      </w:r>
      <w:r w:rsidR="002142EB">
        <w:t>here</w:t>
      </w:r>
      <w:r>
        <w:t>:</w:t>
      </w:r>
      <w:r w:rsidR="002142EB">
        <w:t xml:space="preserve"> ‘A</w:t>
      </w:r>
      <w:r w:rsidR="002142EB">
        <w:rPr>
          <w:vertAlign w:val="subscript"/>
        </w:rPr>
        <w:t>n</w:t>
      </w:r>
      <w:r w:rsidR="002142EB">
        <w:t xml:space="preserve">’ is </w:t>
      </w:r>
      <w:r w:rsidR="00947165">
        <w:t xml:space="preserve">price </w:t>
      </w:r>
      <w:r w:rsidR="002142EB">
        <w:t>of JPM at period n and ‘n’ is the total number of periods.</w:t>
      </w:r>
    </w:p>
    <w:p w14:paraId="37C51866" w14:textId="2EAE1B24" w:rsidR="00A96607" w:rsidRDefault="002142EB" w:rsidP="00A96607">
      <w:r>
        <w:t xml:space="preserve">In addition to the SMA, I </w:t>
      </w:r>
      <w:r w:rsidR="00947165">
        <w:t xml:space="preserve">elected </w:t>
      </w:r>
      <w:r>
        <w:t>to plot the adj. closing price of JPM</w:t>
      </w:r>
      <w:r w:rsidR="00947165">
        <w:t xml:space="preserve"> as well</w:t>
      </w:r>
      <w:r>
        <w:t xml:space="preserve">.  </w:t>
      </w:r>
      <w:r w:rsidR="00947165">
        <w:t xml:space="preserve">A </w:t>
      </w:r>
      <w:r>
        <w:t>SMA is used for many reason</w:t>
      </w:r>
      <w:r w:rsidR="00947165">
        <w:t>s</w:t>
      </w:r>
      <w:r>
        <w:t>, but primarily to observe whether the price of a stick is trending up or down.</w:t>
      </w:r>
      <w:r w:rsidR="00A96607">
        <w:t xml:space="preserve">  A </w:t>
      </w:r>
      <w:r w:rsidR="00A96607">
        <w:t xml:space="preserve">SMA is easier to interpret because a lot of the high/low volatility has been smoothed out.  </w:t>
      </w:r>
      <w:r w:rsidR="00503857">
        <w:t>As such, a</w:t>
      </w:r>
      <w:r w:rsidR="00A96607">
        <w:t xml:space="preserve"> smoother SMA can be expected over a longer period.  The reduction of noise and smoothness of the line can be seen in the SMA implementation below.</w:t>
      </w:r>
    </w:p>
    <w:p w14:paraId="4532DA7C" w14:textId="738A504D" w:rsidR="00A96607" w:rsidRDefault="00503857" w:rsidP="00BC2743">
      <w:r>
        <w:t>SMA’s</w:t>
      </w:r>
      <w:r w:rsidR="00A96607">
        <w:t xml:space="preserve"> </w:t>
      </w:r>
      <w:r>
        <w:t>are also</w:t>
      </w:r>
      <w:r w:rsidR="00A96607">
        <w:t xml:space="preserve"> used as an indicator of support and/or resistance to moving price</w:t>
      </w:r>
      <w:r>
        <w:t>s</w:t>
      </w:r>
      <w:r w:rsidR="00A96607">
        <w:t xml:space="preserve"> When the price of a stock is above the moving average, it generally indicates strong support.  Hence, a decline in price might have </w:t>
      </w:r>
      <w:r>
        <w:t>difficulty</w:t>
      </w:r>
      <w:r w:rsidR="00A96607">
        <w:t xml:space="preserve"> falling below the SMA price.  Alternatively, if the price</w:t>
      </w:r>
      <w:r>
        <w:t xml:space="preserve"> of a stock</w:t>
      </w:r>
      <w:r w:rsidR="00A96607">
        <w:t xml:space="preserve"> is below the SMA, it </w:t>
      </w:r>
      <w:r>
        <w:t>tends to</w:t>
      </w:r>
      <w:r w:rsidR="00A96607">
        <w:t xml:space="preserve"> experience stronger resistance to raising prices and struggle to move above the SMA.  </w:t>
      </w:r>
    </w:p>
    <w:p w14:paraId="227105FA" w14:textId="29B6AC24" w:rsidR="002142EB" w:rsidRDefault="002142EB" w:rsidP="00BC2743">
      <w:r>
        <w:rPr>
          <w:noProof/>
          <w14:ligatures w14:val="none"/>
          <w14:numForm w14:val="default"/>
          <w14:numSpacing w14:val="default"/>
        </w:rPr>
        <w:drawing>
          <wp:anchor distT="0" distB="0" distL="114300" distR="114300" simplePos="0" relativeHeight="251658240" behindDoc="0" locked="0" layoutInCell="1" allowOverlap="1" wp14:anchorId="716B72E5" wp14:editId="15627295">
            <wp:simplePos x="0" y="0"/>
            <wp:positionH relativeFrom="column">
              <wp:posOffset>8626</wp:posOffset>
            </wp:positionH>
            <wp:positionV relativeFrom="paragraph">
              <wp:posOffset>410916</wp:posOffset>
            </wp:positionV>
            <wp:extent cx="5029200" cy="2000885"/>
            <wp:effectExtent l="114300" t="114300" r="152400" b="151765"/>
            <wp:wrapSquare wrapText="bothSides"/>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2000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B1D87C7" w14:textId="68CA088B" w:rsidR="002142EB" w:rsidRPr="002142EB" w:rsidRDefault="002142EB" w:rsidP="00BC2743"/>
    <w:p w14:paraId="3934119F" w14:textId="44AAF6BB" w:rsidR="0054029E" w:rsidRDefault="00AD5A04" w:rsidP="00D23743">
      <w:pPr>
        <w:pStyle w:val="Heading2"/>
      </w:pPr>
      <w:r>
        <w:lastRenderedPageBreak/>
        <w:t>Bollinger Bands (BB)</w:t>
      </w:r>
    </w:p>
    <w:p w14:paraId="4E87C224" w14:textId="59A31210" w:rsidR="0070162E" w:rsidRDefault="0054029E" w:rsidP="0070162E">
      <w:r w:rsidRPr="0054029E">
        <w:t>I</w:t>
      </w:r>
      <w:r w:rsidR="00503857">
        <w:t xml:space="preserve">n </w:t>
      </w:r>
      <w:r w:rsidR="0070162E">
        <w:t>many</w:t>
      </w:r>
      <w:r w:rsidR="00503857">
        <w:t xml:space="preserve"> cases, a simple moving average is </w:t>
      </w:r>
      <w:r w:rsidR="0070162E">
        <w:t>employed</w:t>
      </w:r>
      <w:r w:rsidR="005344E7">
        <w:t xml:space="preserve"> with </w:t>
      </w:r>
      <w:r w:rsidR="00503857">
        <w:t xml:space="preserve">other indicators.  One such </w:t>
      </w:r>
      <w:r w:rsidR="005344E7">
        <w:t>case is</w:t>
      </w:r>
      <w:r w:rsidR="00503857">
        <w:t xml:space="preserve"> </w:t>
      </w:r>
      <w:r w:rsidR="005344E7">
        <w:t xml:space="preserve">my implementation of </w:t>
      </w:r>
      <w:r w:rsidR="00503857">
        <w:t>Bollinger Bands</w:t>
      </w:r>
      <w:r w:rsidR="0070162E">
        <w:t xml:space="preserve"> (BB)</w:t>
      </w:r>
      <w:r w:rsidR="00503857">
        <w:t xml:space="preserve">.   </w:t>
      </w:r>
      <w:r w:rsidR="0070162E">
        <w:t>The Bollinger Bands displayed below make use of an upper and lower band, each being a representation of the SMA adjusted by a standard deviation equal to two.</w:t>
      </w:r>
      <w:r w:rsidR="00F11167">
        <w:t xml:space="preserve">  </w:t>
      </w:r>
      <w:r w:rsidR="0011618C">
        <w:t xml:space="preserve">Also included in the graph is the stocks adjusted daily closing price.  </w:t>
      </w:r>
      <w:r w:rsidR="0070162E">
        <w:t>Programmatically, BBs c</w:t>
      </w:r>
      <w:r w:rsidR="00F11167">
        <w:t xml:space="preserve">an be implemented as follows: </w:t>
      </w:r>
    </w:p>
    <w:p w14:paraId="1FE38630" w14:textId="77777777" w:rsidR="00AE560A" w:rsidRDefault="00F11167" w:rsidP="00F11167">
      <w:pPr>
        <w:rPr>
          <w:b/>
          <w:bCs/>
        </w:rPr>
      </w:pPr>
      <w:proofErr w:type="spellStart"/>
      <w:r>
        <w:rPr>
          <w:b/>
          <w:bCs/>
        </w:rPr>
        <w:t>BB_Upper</w:t>
      </w:r>
      <w:proofErr w:type="spellEnd"/>
      <w:r>
        <w:rPr>
          <w:b/>
          <w:bCs/>
        </w:rPr>
        <w:t xml:space="preserve"> = MA + (m * </w:t>
      </w:r>
      <w:r w:rsidRPr="00F11167">
        <w:rPr>
          <w:b/>
          <w:bCs/>
        </w:rPr>
        <w:t>σ[</w:t>
      </w:r>
      <w:proofErr w:type="spellStart"/>
      <w:r w:rsidRPr="00F11167">
        <w:rPr>
          <w:b/>
          <w:bCs/>
        </w:rPr>
        <w:t>TP,n</w:t>
      </w:r>
      <w:proofErr w:type="spellEnd"/>
      <w:r w:rsidRPr="00F11167">
        <w:rPr>
          <w:b/>
          <w:bCs/>
        </w:rPr>
        <w:t>]</w:t>
      </w:r>
      <w:r>
        <w:rPr>
          <w:b/>
          <w:bCs/>
        </w:rPr>
        <w:t>)</w:t>
      </w:r>
    </w:p>
    <w:p w14:paraId="3F7BB3E3" w14:textId="19E922AA" w:rsidR="00F11167" w:rsidRDefault="00F11167" w:rsidP="00F11167">
      <w:pPr>
        <w:rPr>
          <w:b/>
          <w:bCs/>
        </w:rPr>
      </w:pPr>
      <w:proofErr w:type="spellStart"/>
      <w:r>
        <w:rPr>
          <w:b/>
          <w:bCs/>
        </w:rPr>
        <w:t>BB_</w:t>
      </w:r>
      <w:r>
        <w:rPr>
          <w:b/>
          <w:bCs/>
        </w:rPr>
        <w:t>Lower</w:t>
      </w:r>
      <w:proofErr w:type="spellEnd"/>
      <w:r>
        <w:rPr>
          <w:b/>
          <w:bCs/>
        </w:rPr>
        <w:t xml:space="preserve"> = MA </w:t>
      </w:r>
      <w:r>
        <w:rPr>
          <w:b/>
          <w:bCs/>
        </w:rPr>
        <w:t>-</w:t>
      </w:r>
      <w:r>
        <w:rPr>
          <w:b/>
          <w:bCs/>
        </w:rPr>
        <w:t xml:space="preserve"> (m * </w:t>
      </w:r>
      <w:r w:rsidRPr="00F11167">
        <w:rPr>
          <w:b/>
          <w:bCs/>
        </w:rPr>
        <w:t>σ[</w:t>
      </w:r>
      <w:proofErr w:type="spellStart"/>
      <w:r w:rsidRPr="00F11167">
        <w:rPr>
          <w:b/>
          <w:bCs/>
        </w:rPr>
        <w:t>TP,n</w:t>
      </w:r>
      <w:proofErr w:type="spellEnd"/>
      <w:r w:rsidRPr="00F11167">
        <w:rPr>
          <w:b/>
          <w:bCs/>
        </w:rPr>
        <w:t>]</w:t>
      </w:r>
      <w:r>
        <w:rPr>
          <w:b/>
          <w:bCs/>
        </w:rPr>
        <w:t>)</w:t>
      </w:r>
    </w:p>
    <w:p w14:paraId="46D32E81" w14:textId="72E02016" w:rsidR="00F11167" w:rsidRDefault="00537D62" w:rsidP="00F11167">
      <w:r>
        <w:rPr>
          <w:noProof/>
          <w14:ligatures w14:val="none"/>
          <w14:numForm w14:val="default"/>
          <w14:numSpacing w14:val="default"/>
        </w:rPr>
        <w:drawing>
          <wp:anchor distT="0" distB="0" distL="114300" distR="114300" simplePos="0" relativeHeight="251659264" behindDoc="0" locked="0" layoutInCell="1" allowOverlap="1" wp14:anchorId="6AA1910B" wp14:editId="690D80DC">
            <wp:simplePos x="0" y="0"/>
            <wp:positionH relativeFrom="margin">
              <wp:posOffset>12065</wp:posOffset>
            </wp:positionH>
            <wp:positionV relativeFrom="paragraph">
              <wp:posOffset>909955</wp:posOffset>
            </wp:positionV>
            <wp:extent cx="4872355" cy="1972945"/>
            <wp:effectExtent l="114300" t="114300" r="118745" b="160655"/>
            <wp:wrapTopAndBottom/>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2355" cy="1972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11167" w:rsidRPr="00F11167">
        <w:t xml:space="preserve">Where: </w:t>
      </w:r>
      <w:r w:rsidR="00F11167">
        <w:t>MA is the moving averaged, ‘m’ is the number of stand</w:t>
      </w:r>
      <w:r w:rsidR="0011618C">
        <w:t>ard</w:t>
      </w:r>
      <w:r w:rsidR="00F11167">
        <w:t xml:space="preserve"> deviations, and ‘</w:t>
      </w:r>
      <w:r w:rsidR="00F11167" w:rsidRPr="00F11167">
        <w:t>σ[</w:t>
      </w:r>
      <w:proofErr w:type="spellStart"/>
      <w:r w:rsidR="00F11167" w:rsidRPr="00F11167">
        <w:t>TP,n</w:t>
      </w:r>
      <w:proofErr w:type="spellEnd"/>
      <w:r w:rsidR="00F11167" w:rsidRPr="00F11167">
        <w:t>]</w:t>
      </w:r>
      <w:r w:rsidR="00F11167">
        <w:t>’ is the standard deviation over the last n periods using the stock price, ‘TP’.</w:t>
      </w:r>
    </w:p>
    <w:p w14:paraId="41F4564B" w14:textId="277FF4D4" w:rsidR="00537D62" w:rsidRDefault="00537D62" w:rsidP="00537D62"/>
    <w:p w14:paraId="51D459D7" w14:textId="32B4C817" w:rsidR="00537D62" w:rsidRDefault="00F1741A" w:rsidP="00537D62">
      <w:r>
        <w:t>Bollinger Bands are typically used by traders to analyze the volatility and whether the price is high or low signaling a time to buy or sell a stock.  Regarding volatility, trader looks at BBs for what is referred to as a squeeze.  This occurs when the bands move closer together and limit the moving average.  A squeeze signifies a period of low volatility and can indicate a future period of higher volatility and</w:t>
      </w:r>
      <w:r w:rsidR="0011618C">
        <w:t>, as a result, a</w:t>
      </w:r>
      <w:r>
        <w:t xml:space="preserve"> potential trading opportunit</w:t>
      </w:r>
      <w:r w:rsidR="0011618C">
        <w:t>y</w:t>
      </w:r>
      <w:r>
        <w:t xml:space="preserve">.  On the other hand, when the bands move further apart, traders might exit a trade because it is more likely there will be a </w:t>
      </w:r>
      <w:r w:rsidR="0011618C">
        <w:t xml:space="preserve">period where volatility </w:t>
      </w:r>
      <w:r>
        <w:t>decrease</w:t>
      </w:r>
      <w:r w:rsidR="0011618C">
        <w:t xml:space="preserve">s.  </w:t>
      </w:r>
    </w:p>
    <w:p w14:paraId="31987D26" w14:textId="4205F1A6" w:rsidR="00537D62" w:rsidRDefault="00537D62" w:rsidP="00537D62"/>
    <w:p w14:paraId="20723705" w14:textId="6B27221C" w:rsidR="00071AD7" w:rsidRDefault="00537D62" w:rsidP="00537D62">
      <w:r>
        <w:t xml:space="preserve">As previously mentioned, Bollinger Bands can </w:t>
      </w:r>
      <w:r w:rsidR="00071AD7">
        <w:t xml:space="preserve">also </w:t>
      </w:r>
      <w:r>
        <w:t>signal when the price is high or low, hence</w:t>
      </w:r>
      <w:r w:rsidR="00071AD7">
        <w:t>, making the incident</w:t>
      </w:r>
      <w:r>
        <w:t xml:space="preserve"> a profitable time to buy or sell.  </w:t>
      </w:r>
      <w:r w:rsidR="00071AD7">
        <w:t xml:space="preserve">Known as a breakout, an indicator happens when the </w:t>
      </w:r>
      <w:r>
        <w:t xml:space="preserve">price of </w:t>
      </w:r>
      <w:r w:rsidR="00071AD7">
        <w:t xml:space="preserve">a </w:t>
      </w:r>
      <w:r>
        <w:t xml:space="preserve">stock </w:t>
      </w:r>
      <w:r w:rsidR="00071AD7">
        <w:t>goes above the upper band signaling a strong time to sell, and wh</w:t>
      </w:r>
      <w:r>
        <w:t xml:space="preserve">ere </w:t>
      </w:r>
      <w:r w:rsidR="00071AD7">
        <w:t xml:space="preserve">the price dips below the lower band signaling a strong buying opportunity.  </w:t>
      </w:r>
      <w:r>
        <w:t xml:space="preserve"> </w:t>
      </w:r>
      <w:r w:rsidR="00071AD7">
        <w:t>Some examples of a breakout, along with the squeeze, can be seen below.  The graph below uses a subset of data, between June 1, 2009 and December 31 2009, to more clearly show the presence of breakouts.</w:t>
      </w:r>
    </w:p>
    <w:p w14:paraId="791434C8" w14:textId="7A5CBE85" w:rsidR="00537D62" w:rsidRDefault="00071AD7" w:rsidP="00537D62">
      <w:r>
        <w:t xml:space="preserve">  </w:t>
      </w:r>
    </w:p>
    <w:p w14:paraId="4C3C55D8" w14:textId="7777C88B" w:rsidR="00071AD7" w:rsidRDefault="00EB184D">
      <w:pPr>
        <w:spacing w:after="160" w:line="259" w:lineRule="auto"/>
        <w:jc w:val="left"/>
      </w:pPr>
      <w:r>
        <w:rPr>
          <w:noProof/>
          <w14:ligatures w14:val="none"/>
          <w14:numForm w14:val="default"/>
          <w14:numSpacing w14:val="default"/>
        </w:rPr>
        <w:drawing>
          <wp:inline distT="0" distB="0" distL="0" distR="0" wp14:anchorId="49557043" wp14:editId="76A30FA3">
            <wp:extent cx="5029200" cy="1968500"/>
            <wp:effectExtent l="133350" t="133350" r="152400" b="16510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stretch>
                      <a:fillRect/>
                    </a:stretch>
                  </pic:blipFill>
                  <pic:spPr>
                    <a:xfrm>
                      <a:off x="0" y="0"/>
                      <a:ext cx="5029200" cy="196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71AD7">
        <w:br w:type="page"/>
      </w:r>
    </w:p>
    <w:p w14:paraId="60CD3A23" w14:textId="59CAD775" w:rsidR="00E42452" w:rsidRPr="00E42452" w:rsidRDefault="00AA3D38" w:rsidP="00D23743">
      <w:pPr>
        <w:pStyle w:val="Heading2"/>
      </w:pPr>
      <w:r>
        <w:lastRenderedPageBreak/>
        <w:t xml:space="preserve">Rate Of Change (ROC) </w:t>
      </w:r>
      <w:r w:rsidR="0011618C">
        <w:t>Momentum</w:t>
      </w:r>
    </w:p>
    <w:p w14:paraId="6596F07B" w14:textId="037706A9" w:rsidR="00AA3D38" w:rsidRDefault="00AA3D38" w:rsidP="00495608">
      <w:r>
        <w:t>Rate Of Change</w:t>
      </w:r>
      <w:r w:rsidR="0034345B">
        <w:t xml:space="preserve"> momentum is a</w:t>
      </w:r>
      <w:r>
        <w:t xml:space="preserve"> measurement of change in stock price between the current price and the price over a </w:t>
      </w:r>
      <w:r w:rsidR="0034345B">
        <w:t xml:space="preserve">configurable </w:t>
      </w:r>
      <w:r>
        <w:t xml:space="preserve">number of periods.  ROC momentum indicators </w:t>
      </w:r>
      <w:r w:rsidR="00506258">
        <w:t xml:space="preserve">are </w:t>
      </w:r>
      <w:r w:rsidR="00506258" w:rsidRPr="00506258">
        <w:t xml:space="preserve">plotted against </w:t>
      </w:r>
      <w:r w:rsidR="00506258">
        <w:t xml:space="preserve">a </w:t>
      </w:r>
      <w:r w:rsidR="00506258" w:rsidRPr="00506258">
        <w:t>zero</w:t>
      </w:r>
      <w:r w:rsidR="00506258">
        <w:t xml:space="preserve"> line to distinguish positive and negative values.  When </w:t>
      </w:r>
      <w:r w:rsidR="00506258" w:rsidRPr="00506258">
        <w:t xml:space="preserve">price changes are </w:t>
      </w:r>
      <w:r w:rsidR="0034345B">
        <w:t xml:space="preserve">on </w:t>
      </w:r>
      <w:r w:rsidR="00506258" w:rsidRPr="00506258">
        <w:t>the upside</w:t>
      </w:r>
      <w:r w:rsidR="00506258">
        <w:t xml:space="preserve">, the </w:t>
      </w:r>
      <w:r w:rsidR="00506258" w:rsidRPr="00506258">
        <w:t>indicator</w:t>
      </w:r>
      <w:r w:rsidR="00506258" w:rsidRPr="00506258">
        <w:t xml:space="preserve"> mov</w:t>
      </w:r>
      <w:r w:rsidR="00506258">
        <w:t>es</w:t>
      </w:r>
      <w:r w:rsidR="00506258" w:rsidRPr="00506258">
        <w:t xml:space="preserve"> </w:t>
      </w:r>
      <w:r w:rsidR="00506258">
        <w:t>above the zero line</w:t>
      </w:r>
      <w:r w:rsidR="00506258" w:rsidRPr="00506258">
        <w:t xml:space="preserve"> into positive territory</w:t>
      </w:r>
      <w:r w:rsidR="0034345B">
        <w:t>.  When price changes are on the downside, this measurement</w:t>
      </w:r>
      <w:r w:rsidR="00506258" w:rsidRPr="00506258">
        <w:t xml:space="preserve"> mov</w:t>
      </w:r>
      <w:r w:rsidR="00506258">
        <w:t xml:space="preserve">es below the zero </w:t>
      </w:r>
      <w:r w:rsidR="0034345B">
        <w:t xml:space="preserve">line </w:t>
      </w:r>
      <w:r w:rsidR="0034345B" w:rsidRPr="00506258">
        <w:t>into</w:t>
      </w:r>
      <w:r w:rsidR="00506258" w:rsidRPr="00506258">
        <w:t xml:space="preserve"> negative territory.</w:t>
      </w:r>
      <w:r w:rsidR="00506258">
        <w:t xml:space="preserve">  Traders use positive momentum above </w:t>
      </w:r>
      <w:r w:rsidR="0034345B">
        <w:t xml:space="preserve">the </w:t>
      </w:r>
      <w:r w:rsidR="00506258">
        <w:t xml:space="preserve">zero </w:t>
      </w:r>
      <w:r w:rsidR="0034345B">
        <w:t xml:space="preserve">line </w:t>
      </w:r>
      <w:r w:rsidR="00506258">
        <w:t xml:space="preserve">to indicate the presence of buying pressure, while negative momentum below the zero line </w:t>
      </w:r>
      <w:r w:rsidR="0034345B">
        <w:t xml:space="preserve">often coincides with </w:t>
      </w:r>
      <w:r w:rsidR="00506258">
        <w:t xml:space="preserve">the presence of selling pressure.  </w:t>
      </w:r>
      <w:r w:rsidR="0034345B">
        <w:t>The following formula can be used to calculate ROC momentum:</w:t>
      </w:r>
    </w:p>
    <w:p w14:paraId="6C2D4FDF" w14:textId="22632C9E" w:rsidR="0034345B" w:rsidRDefault="0034345B" w:rsidP="00495608">
      <w:r>
        <w:rPr>
          <w:b/>
          <w:bCs/>
        </w:rPr>
        <w:t>Momentum = V – V</w:t>
      </w:r>
      <w:r>
        <w:rPr>
          <w:b/>
          <w:bCs/>
          <w:vertAlign w:val="subscript"/>
        </w:rPr>
        <w:t>x</w:t>
      </w:r>
      <w:r>
        <w:rPr>
          <w:b/>
          <w:bCs/>
        </w:rPr>
        <w:t xml:space="preserve"> </w:t>
      </w:r>
      <w:r>
        <w:t xml:space="preserve">where ‘V’ is the stock price, and ‘x’ is the number of days in the period.  </w:t>
      </w:r>
    </w:p>
    <w:p w14:paraId="34D9A746" w14:textId="383ABA58" w:rsidR="00E42452" w:rsidRDefault="00594BF7" w:rsidP="00495608">
      <w:r>
        <w:t>For the below implementation graphic, a 10 day period was used which is considered the industry standard.  Furthermore, I normalized JPMs stock value for this comparison</w:t>
      </w:r>
      <w:r w:rsidR="00E42452">
        <w:t xml:space="preserve"> and subtracted 1 from the calculation about such that the zero line would be visible.  Some statisticians will multiply the calculation above by 100 to show values as a percentage</w:t>
      </w:r>
      <w:r>
        <w:t xml:space="preserve">.  </w:t>
      </w:r>
      <w:r w:rsidR="00E42452">
        <w:t>For my purpose, t</w:t>
      </w:r>
      <w:r>
        <w:t xml:space="preserve">he advantage </w:t>
      </w:r>
      <w:r w:rsidR="00E42452">
        <w:t>is visible; the normalized stock price is easier to compare using normalized stock data and subtracting 1</w:t>
      </w:r>
    </w:p>
    <w:p w14:paraId="0E10E33E" w14:textId="28BF1779" w:rsidR="00594BF7" w:rsidRDefault="00594BF7" w:rsidP="00495608"/>
    <w:p w14:paraId="4B2C298D" w14:textId="0D1989E1" w:rsidR="00594BF7" w:rsidRDefault="00E42452" w:rsidP="00495608">
      <w:r>
        <w:rPr>
          <w:noProof/>
          <w14:ligatures w14:val="none"/>
          <w14:numForm w14:val="default"/>
          <w14:numSpacing w14:val="default"/>
        </w:rPr>
        <w:drawing>
          <wp:anchor distT="0" distB="0" distL="114300" distR="114300" simplePos="0" relativeHeight="251660288" behindDoc="0" locked="0" layoutInCell="1" allowOverlap="1" wp14:anchorId="33BB79C6" wp14:editId="27CB3B4E">
            <wp:simplePos x="0" y="0"/>
            <wp:positionH relativeFrom="margin">
              <wp:align>center</wp:align>
            </wp:positionH>
            <wp:positionV relativeFrom="paragraph">
              <wp:posOffset>600495</wp:posOffset>
            </wp:positionV>
            <wp:extent cx="5029200" cy="1932305"/>
            <wp:effectExtent l="133350" t="114300" r="152400" b="163195"/>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93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70DE955" w14:textId="2BBD3487" w:rsidR="00594BF7" w:rsidRDefault="00594BF7" w:rsidP="00495608"/>
    <w:p w14:paraId="1494DFEF" w14:textId="4C24D189" w:rsidR="00594BF7" w:rsidRDefault="00D23743" w:rsidP="00D23743">
      <w:pPr>
        <w:pStyle w:val="Heading2"/>
      </w:pPr>
      <w:r>
        <w:t>Moving Average Convergence/Divergence (MACD)</w:t>
      </w:r>
    </w:p>
    <w:p w14:paraId="3443399A" w14:textId="20FF317D" w:rsidR="00D23743" w:rsidRDefault="00D23743" w:rsidP="00D23743">
      <w:r>
        <w:t xml:space="preserve">MACD indicators is classified as another type of momentum indicator.  </w:t>
      </w:r>
      <w:r w:rsidR="003849C1">
        <w:t xml:space="preserve">Like Bollinger Bands, </w:t>
      </w:r>
      <w:r>
        <w:t xml:space="preserve">MACD uses two lines, however, the </w:t>
      </w:r>
      <w:r w:rsidR="00AE560A">
        <w:t xml:space="preserve">lines of a MACD indicator represent the relationship between two exponential moving averages.  The first line plotted for </w:t>
      </w:r>
      <w:r w:rsidR="003849C1">
        <w:t>a</w:t>
      </w:r>
      <w:r w:rsidR="00AE560A">
        <w:t xml:space="preserve"> MACD indicator is </w:t>
      </w:r>
      <w:r w:rsidR="003849C1">
        <w:t xml:space="preserve">the </w:t>
      </w:r>
      <w:r w:rsidR="00AE560A">
        <w:t xml:space="preserve">difference between the 12 period exponential moving average (EMA) and 26 period EMA and is the MACD line.   </w:t>
      </w:r>
      <w:r>
        <w:t xml:space="preserve"> </w:t>
      </w:r>
      <w:r w:rsidR="00AE560A">
        <w:t>The second line plotted for this indicator is called the signal line.  It is the 9 period EMA of the MACD line.  The MACD and signal line can be calculated using the following formula:</w:t>
      </w:r>
    </w:p>
    <w:p w14:paraId="7D35F362" w14:textId="5572D0A1" w:rsidR="00AE560A" w:rsidRDefault="00AE560A" w:rsidP="00D23743">
      <w:pPr>
        <w:rPr>
          <w:b/>
          <w:bCs/>
        </w:rPr>
      </w:pPr>
      <w:r>
        <w:rPr>
          <w:b/>
          <w:bCs/>
        </w:rPr>
        <w:t>MACD = 12 period EMA – 26 period EMA</w:t>
      </w:r>
    </w:p>
    <w:p w14:paraId="62DC1A13" w14:textId="7B732368" w:rsidR="00AE560A" w:rsidRDefault="00AE560A" w:rsidP="00D23743">
      <w:pPr>
        <w:rPr>
          <w:b/>
          <w:bCs/>
        </w:rPr>
      </w:pPr>
      <w:r>
        <w:rPr>
          <w:b/>
          <w:bCs/>
        </w:rPr>
        <w:t>Signal Line = 9 period EMA</w:t>
      </w:r>
      <w:r w:rsidR="003849C1">
        <w:rPr>
          <w:b/>
          <w:bCs/>
        </w:rPr>
        <w:t xml:space="preserve"> of MACD</w:t>
      </w:r>
    </w:p>
    <w:p w14:paraId="0141CB39" w14:textId="77777777" w:rsidR="00AE560A" w:rsidRPr="003849C1" w:rsidRDefault="00AE560A" w:rsidP="00D23743"/>
    <w:p w14:paraId="788CFC96" w14:textId="232AEEAF" w:rsidR="00DC380E" w:rsidRDefault="003849C1" w:rsidP="00495608">
      <w:r>
        <w:t xml:space="preserve">MACD indicators signal a bullish or bearish market.  A MACD line crossing above the zero line signals bullish conditions, while a MACD line crossing below zero signals bearish condition.  </w:t>
      </w:r>
      <w:r w:rsidR="00845516">
        <w:t>Additional signs bullish conditions exist are when the MACD crosses from below to above the signal line.  Inversely, the signaling of bearish conditions occur when the when the MACD crosses from above to below the signal line</w:t>
      </w:r>
      <w:r w:rsidR="00F51ED1">
        <w:t xml:space="preserve">.  </w:t>
      </w:r>
    </w:p>
    <w:p w14:paraId="34147DEA" w14:textId="48674B04" w:rsidR="00E4357B" w:rsidRDefault="00E4357B" w:rsidP="00495608">
      <w:r>
        <w:t xml:space="preserve">In the below graphed MACD implementation, the blue line representing the MACD is seen crossing the zero line where arrows exist.  When compared to the included graph of JPM’s adj. closing price, we can see how this indictor signals a buy when the signal crosses above the zero line and a sell when crossing below it.  Moreover, where the signal line (orange) crosses below the MACD line, another signal to sell is indicated.  When the MACD line crosses above the signal line, a strong buy indication exists.  </w:t>
      </w:r>
    </w:p>
    <w:p w14:paraId="2EC70864" w14:textId="1EF15A21" w:rsidR="00DC380E" w:rsidRDefault="00E4357B" w:rsidP="00495608">
      <w:r>
        <w:rPr>
          <w:noProof/>
          <w14:ligatures w14:val="none"/>
          <w14:numForm w14:val="default"/>
          <w14:numSpacing w14:val="default"/>
        </w:rPr>
        <w:lastRenderedPageBreak/>
        <mc:AlternateContent>
          <mc:Choice Requires="wps">
            <w:drawing>
              <wp:anchor distT="0" distB="0" distL="114300" distR="114300" simplePos="0" relativeHeight="251663360" behindDoc="0" locked="0" layoutInCell="1" allowOverlap="1" wp14:anchorId="0C134456" wp14:editId="5587841D">
                <wp:simplePos x="0" y="0"/>
                <wp:positionH relativeFrom="column">
                  <wp:posOffset>3621752</wp:posOffset>
                </wp:positionH>
                <wp:positionV relativeFrom="paragraph">
                  <wp:posOffset>1435578</wp:posOffset>
                </wp:positionV>
                <wp:extent cx="45719" cy="1437017"/>
                <wp:effectExtent l="76200" t="38100" r="50165" b="48895"/>
                <wp:wrapNone/>
                <wp:docPr id="12" name="Straight Arrow Connector 12"/>
                <wp:cNvGraphicFramePr/>
                <a:graphic xmlns:a="http://schemas.openxmlformats.org/drawingml/2006/main">
                  <a:graphicData uri="http://schemas.microsoft.com/office/word/2010/wordprocessingShape">
                    <wps:wsp>
                      <wps:cNvCnPr/>
                      <wps:spPr>
                        <a:xfrm flipV="1">
                          <a:off x="0" y="0"/>
                          <a:ext cx="45719" cy="143701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A5DBC8" id="_x0000_t32" coordsize="21600,21600" o:spt="32" o:oned="t" path="m,l21600,21600e" filled="f">
                <v:path arrowok="t" fillok="f" o:connecttype="none"/>
                <o:lock v:ext="edit" shapetype="t"/>
              </v:shapetype>
              <v:shape id="Straight Arrow Connector 12" o:spid="_x0000_s1026" type="#_x0000_t32" style="position:absolute;margin-left:285.2pt;margin-top:113.05pt;width:3.6pt;height:113.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" strokecolor="#4472c4 [3204]" strokeweight=".5pt">
                <v:stroke startarrow="block" endarrow="block" joinstyle="miter"/>
              </v:shape>
            </w:pict>
          </mc:Fallback>
        </mc:AlternateContent>
      </w:r>
      <w:r>
        <w:rPr>
          <w:noProof/>
          <w14:ligatures w14:val="none"/>
          <w14:numForm w14:val="default"/>
          <w14:numSpacing w14:val="default"/>
        </w:rPr>
        <mc:AlternateContent>
          <mc:Choice Requires="wps">
            <w:drawing>
              <wp:anchor distT="0" distB="0" distL="114300" distR="114300" simplePos="0" relativeHeight="251670528" behindDoc="0" locked="0" layoutInCell="1" allowOverlap="1" wp14:anchorId="027ABF72" wp14:editId="3FFB656A">
                <wp:simplePos x="0" y="0"/>
                <wp:positionH relativeFrom="column">
                  <wp:posOffset>3550633</wp:posOffset>
                </wp:positionH>
                <wp:positionV relativeFrom="paragraph">
                  <wp:posOffset>1199024</wp:posOffset>
                </wp:positionV>
                <wp:extent cx="224286" cy="189782"/>
                <wp:effectExtent l="0" t="0" r="23495" b="20320"/>
                <wp:wrapNone/>
                <wp:docPr id="19" name="Oval 19"/>
                <wp:cNvGraphicFramePr/>
                <a:graphic xmlns:a="http://schemas.openxmlformats.org/drawingml/2006/main">
                  <a:graphicData uri="http://schemas.microsoft.com/office/word/2010/wordprocessingShape">
                    <wps:wsp>
                      <wps:cNvSpPr/>
                      <wps:spPr>
                        <a:xfrm>
                          <a:off x="0" y="0"/>
                          <a:ext cx="224286" cy="18978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80771" id="Oval 19" o:spid="_x0000_s1026" style="position:absolute;margin-left:279.6pt;margin-top:94.4pt;width:17.65pt;height:1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" filled="f" strokecolor="red" strokeweight="1pt">
                <v:stroke joinstyle="miter"/>
              </v:oval>
            </w:pict>
          </mc:Fallback>
        </mc:AlternateContent>
      </w:r>
      <w:r>
        <w:rPr>
          <w:noProof/>
          <w14:ligatures w14:val="none"/>
          <w14:numForm w14:val="default"/>
          <w14:numSpacing w14:val="default"/>
        </w:rPr>
        <mc:AlternateContent>
          <mc:Choice Requires="wps">
            <w:drawing>
              <wp:anchor distT="0" distB="0" distL="114300" distR="114300" simplePos="0" relativeHeight="251667456" behindDoc="0" locked="0" layoutInCell="1" allowOverlap="1" wp14:anchorId="188E55F4" wp14:editId="5218C759">
                <wp:simplePos x="0" y="0"/>
                <wp:positionH relativeFrom="column">
                  <wp:posOffset>3471413</wp:posOffset>
                </wp:positionH>
                <wp:positionV relativeFrom="paragraph">
                  <wp:posOffset>1664899</wp:posOffset>
                </wp:positionV>
                <wp:extent cx="48164" cy="1656116"/>
                <wp:effectExtent l="76200" t="38100" r="66675" b="58420"/>
                <wp:wrapNone/>
                <wp:docPr id="17" name="Straight Arrow Connector 17"/>
                <wp:cNvGraphicFramePr/>
                <a:graphic xmlns:a="http://schemas.openxmlformats.org/drawingml/2006/main">
                  <a:graphicData uri="http://schemas.microsoft.com/office/word/2010/wordprocessingShape">
                    <wps:wsp>
                      <wps:cNvCnPr/>
                      <wps:spPr>
                        <a:xfrm flipH="1">
                          <a:off x="0" y="0"/>
                          <a:ext cx="48164" cy="165611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BC82F" id="Straight Arrow Connector 17" o:spid="_x0000_s1026" type="#_x0000_t32" style="position:absolute;margin-left:273.35pt;margin-top:131.1pt;width:3.8pt;height:130.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" strokecolor="#4472c4 [3204]" strokeweight=".5pt">
                <v:stroke startarrow="block" endarrow="block" joinstyle="miter"/>
              </v:shape>
            </w:pict>
          </mc:Fallback>
        </mc:AlternateContent>
      </w:r>
      <w:r>
        <w:rPr>
          <w:noProof/>
          <w14:ligatures w14:val="none"/>
          <w14:numForm w14:val="default"/>
          <w14:numSpacing w14:val="default"/>
        </w:rPr>
        <mc:AlternateContent>
          <mc:Choice Requires="wps">
            <w:drawing>
              <wp:anchor distT="0" distB="0" distL="114300" distR="114300" simplePos="0" relativeHeight="251665408" behindDoc="0" locked="0" layoutInCell="1" allowOverlap="1" wp14:anchorId="0630A2DA" wp14:editId="1828BA91">
                <wp:simplePos x="0" y="0"/>
                <wp:positionH relativeFrom="column">
                  <wp:posOffset>3295291</wp:posOffset>
                </wp:positionH>
                <wp:positionV relativeFrom="paragraph">
                  <wp:posOffset>1401074</wp:posOffset>
                </wp:positionV>
                <wp:extent cx="327348" cy="513990"/>
                <wp:effectExtent l="0" t="38100" r="53975" b="19685"/>
                <wp:wrapNone/>
                <wp:docPr id="14" name="Straight Arrow Connector 14"/>
                <wp:cNvGraphicFramePr/>
                <a:graphic xmlns:a="http://schemas.openxmlformats.org/drawingml/2006/main">
                  <a:graphicData uri="http://schemas.microsoft.com/office/word/2010/wordprocessingShape">
                    <wps:wsp>
                      <wps:cNvCnPr/>
                      <wps:spPr>
                        <a:xfrm flipV="1">
                          <a:off x="0" y="0"/>
                          <a:ext cx="327348" cy="51399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A0B5F" id="Straight Arrow Connector 14" o:spid="_x0000_s1026" type="#_x0000_t32" style="position:absolute;margin-left:259.45pt;margin-top:110.3pt;width:25.8pt;height:40.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" strokecolor="#ed7d31 [3205]" strokeweight="1pt">
                <v:stroke endarrow="block" joinstyle="miter"/>
              </v:shape>
            </w:pict>
          </mc:Fallback>
        </mc:AlternateContent>
      </w:r>
      <w:r>
        <w:rPr>
          <w:noProof/>
          <w14:ligatures w14:val="none"/>
          <w14:numForm w14:val="default"/>
          <w14:numSpacing w14:val="default"/>
        </w:rPr>
        <mc:AlternateContent>
          <mc:Choice Requires="wps">
            <w:drawing>
              <wp:anchor distT="0" distB="0" distL="114300" distR="114300" simplePos="0" relativeHeight="251666432" behindDoc="0" locked="0" layoutInCell="1" allowOverlap="1" wp14:anchorId="52EC1E45" wp14:editId="133BCE83">
                <wp:simplePos x="0" y="0"/>
                <wp:positionH relativeFrom="column">
                  <wp:posOffset>1551317</wp:posOffset>
                </wp:positionH>
                <wp:positionV relativeFrom="paragraph">
                  <wp:posOffset>1284784</wp:posOffset>
                </wp:positionV>
                <wp:extent cx="45719" cy="2061821"/>
                <wp:effectExtent l="76200" t="38100" r="69215" b="53340"/>
                <wp:wrapNone/>
                <wp:docPr id="15" name="Straight Arrow Connector 15"/>
                <wp:cNvGraphicFramePr/>
                <a:graphic xmlns:a="http://schemas.openxmlformats.org/drawingml/2006/main">
                  <a:graphicData uri="http://schemas.microsoft.com/office/word/2010/wordprocessingShape">
                    <wps:wsp>
                      <wps:cNvCnPr/>
                      <wps:spPr>
                        <a:xfrm flipV="1">
                          <a:off x="0" y="0"/>
                          <a:ext cx="45719" cy="206182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DBFE2" id="Straight Arrow Connector 15" o:spid="_x0000_s1026" type="#_x0000_t32" style="position:absolute;margin-left:122.15pt;margin-top:101.15pt;width:3.6pt;height:162.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" strokecolor="#4472c4 [3204]" strokeweight=".5pt">
                <v:stroke startarrow="block" endarrow="block" joinstyle="miter"/>
              </v:shape>
            </w:pict>
          </mc:Fallback>
        </mc:AlternateContent>
      </w:r>
      <w:r>
        <w:rPr>
          <w:noProof/>
          <w14:ligatures w14:val="none"/>
          <w14:numForm w14:val="default"/>
          <w14:numSpacing w14:val="default"/>
        </w:rPr>
        <mc:AlternateContent>
          <mc:Choice Requires="wps">
            <w:drawing>
              <wp:anchor distT="0" distB="0" distL="114300" distR="114300" simplePos="0" relativeHeight="251662336" behindDoc="0" locked="0" layoutInCell="1" allowOverlap="1" wp14:anchorId="4A6153BF" wp14:editId="5F38CF5C">
                <wp:simplePos x="0" y="0"/>
                <wp:positionH relativeFrom="column">
                  <wp:posOffset>828136</wp:posOffset>
                </wp:positionH>
                <wp:positionV relativeFrom="paragraph">
                  <wp:posOffset>1362973</wp:posOffset>
                </wp:positionV>
                <wp:extent cx="50321" cy="2056489"/>
                <wp:effectExtent l="76200" t="38100" r="64135" b="58420"/>
                <wp:wrapNone/>
                <wp:docPr id="11" name="Straight Arrow Connector 11"/>
                <wp:cNvGraphicFramePr/>
                <a:graphic xmlns:a="http://schemas.openxmlformats.org/drawingml/2006/main">
                  <a:graphicData uri="http://schemas.microsoft.com/office/word/2010/wordprocessingShape">
                    <wps:wsp>
                      <wps:cNvCnPr/>
                      <wps:spPr>
                        <a:xfrm flipH="1" flipV="1">
                          <a:off x="0" y="0"/>
                          <a:ext cx="50321" cy="205648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149B2" id="Straight Arrow Connector 11" o:spid="_x0000_s1026" type="#_x0000_t32" style="position:absolute;margin-left:65.2pt;margin-top:107.3pt;width:3.95pt;height:161.9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" strokecolor="#4472c4 [3204]" strokeweight=".5pt">
                <v:stroke startarrow="block" endarrow="block" joinstyle="miter"/>
              </v:shape>
            </w:pict>
          </mc:Fallback>
        </mc:AlternateContent>
      </w:r>
      <w:r>
        <w:rPr>
          <w:noProof/>
          <w14:ligatures w14:val="none"/>
          <w14:numForm w14:val="default"/>
          <w14:numSpacing w14:val="default"/>
        </w:rPr>
        <mc:AlternateContent>
          <mc:Choice Requires="wps">
            <w:drawing>
              <wp:anchor distT="0" distB="0" distL="114300" distR="114300" simplePos="0" relativeHeight="251668480" behindDoc="0" locked="0" layoutInCell="1" allowOverlap="1" wp14:anchorId="39C3E739" wp14:editId="5D7B514C">
                <wp:simplePos x="0" y="0"/>
                <wp:positionH relativeFrom="column">
                  <wp:posOffset>715693</wp:posOffset>
                </wp:positionH>
                <wp:positionV relativeFrom="paragraph">
                  <wp:posOffset>1095159</wp:posOffset>
                </wp:positionV>
                <wp:extent cx="224286" cy="189782"/>
                <wp:effectExtent l="0" t="0" r="23495" b="20320"/>
                <wp:wrapNone/>
                <wp:docPr id="18" name="Oval 18"/>
                <wp:cNvGraphicFramePr/>
                <a:graphic xmlns:a="http://schemas.openxmlformats.org/drawingml/2006/main">
                  <a:graphicData uri="http://schemas.microsoft.com/office/word/2010/wordprocessingShape">
                    <wps:wsp>
                      <wps:cNvSpPr/>
                      <wps:spPr>
                        <a:xfrm>
                          <a:off x="0" y="0"/>
                          <a:ext cx="224286" cy="18978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8649D6" id="Oval 18" o:spid="_x0000_s1026" style="position:absolute;margin-left:56.35pt;margin-top:86.25pt;width:17.65pt;height:1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" filled="f" strokecolor="red" strokeweight="1pt">
                <v:stroke joinstyle="miter"/>
              </v:oval>
            </w:pict>
          </mc:Fallback>
        </mc:AlternateContent>
      </w:r>
      <w:r>
        <w:rPr>
          <w:noProof/>
          <w14:ligatures w14:val="none"/>
          <w14:numForm w14:val="default"/>
          <w14:numSpacing w14:val="default"/>
        </w:rPr>
        <w:drawing>
          <wp:anchor distT="0" distB="0" distL="114300" distR="114300" simplePos="0" relativeHeight="251661312" behindDoc="0" locked="0" layoutInCell="1" allowOverlap="1" wp14:anchorId="590E8425" wp14:editId="7B90B552">
            <wp:simplePos x="0" y="0"/>
            <wp:positionH relativeFrom="margin">
              <wp:align>left</wp:align>
            </wp:positionH>
            <wp:positionV relativeFrom="paragraph">
              <wp:posOffset>502285</wp:posOffset>
            </wp:positionV>
            <wp:extent cx="5223510" cy="1875155"/>
            <wp:effectExtent l="133350" t="114300" r="148590" b="163195"/>
            <wp:wrapSquare wrapText="bothSides"/>
            <wp:docPr id="10" name="Picture 1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6170" cy="18800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51ED1">
        <w:rPr>
          <w:noProof/>
          <w14:ligatures w14:val="none"/>
          <w14:numForm w14:val="default"/>
          <w14:numSpacing w14:val="default"/>
        </w:rPr>
        <mc:AlternateContent>
          <mc:Choice Requires="wps">
            <w:drawing>
              <wp:anchor distT="0" distB="0" distL="114300" distR="114300" simplePos="0" relativeHeight="251664384" behindDoc="0" locked="0" layoutInCell="1" allowOverlap="1" wp14:anchorId="57272D64" wp14:editId="1A5A127D">
                <wp:simplePos x="0" y="0"/>
                <wp:positionH relativeFrom="column">
                  <wp:posOffset>1518249</wp:posOffset>
                </wp:positionH>
                <wp:positionV relativeFrom="paragraph">
                  <wp:posOffset>1121434</wp:posOffset>
                </wp:positionV>
                <wp:extent cx="276045" cy="474453"/>
                <wp:effectExtent l="0" t="0" r="67310" b="59055"/>
                <wp:wrapNone/>
                <wp:docPr id="13" name="Straight Arrow Connector 13"/>
                <wp:cNvGraphicFramePr/>
                <a:graphic xmlns:a="http://schemas.openxmlformats.org/drawingml/2006/main">
                  <a:graphicData uri="http://schemas.microsoft.com/office/word/2010/wordprocessingShape">
                    <wps:wsp>
                      <wps:cNvCnPr/>
                      <wps:spPr>
                        <a:xfrm>
                          <a:off x="0" y="0"/>
                          <a:ext cx="276045" cy="47445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78B2831" id="Straight Arrow Connector 13" o:spid="_x0000_s1026" type="#_x0000_t32" style="position:absolute;margin-left:119.55pt;margin-top:88.3pt;width:21.75pt;height:37.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" strokecolor="#ed7d31 [3205]" strokeweight="1pt">
                <v:stroke endarrow="block" joinstyle="miter"/>
              </v:shape>
            </w:pict>
          </mc:Fallback>
        </mc:AlternateContent>
      </w:r>
    </w:p>
    <w:p w14:paraId="1F1168E5" w14:textId="3D799395" w:rsidR="00AA3D38" w:rsidRDefault="00845516" w:rsidP="00E4357B">
      <w:pPr>
        <w:spacing w:after="160" w:line="259" w:lineRule="auto"/>
        <w:jc w:val="left"/>
      </w:pPr>
      <w:r>
        <w:rPr>
          <w:noProof/>
          <w14:ligatures w14:val="none"/>
          <w14:numForm w14:val="default"/>
          <w14:numSpacing w14:val="default"/>
        </w:rPr>
        <w:drawing>
          <wp:inline distT="0" distB="0" distL="0" distR="0" wp14:anchorId="45CD144F" wp14:editId="6EFBC156">
            <wp:extent cx="5206401" cy="1660737"/>
            <wp:effectExtent l="133350" t="114300" r="146685" b="16827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stretch>
                      <a:fillRect/>
                    </a:stretch>
                  </pic:blipFill>
                  <pic:spPr>
                    <a:xfrm>
                      <a:off x="0" y="0"/>
                      <a:ext cx="5223106" cy="16660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DC380E">
        <w:br w:type="page"/>
      </w:r>
    </w:p>
    <w:p w14:paraId="72825EEA" w14:textId="22C5C329" w:rsidR="00417F0E" w:rsidRDefault="00246935" w:rsidP="00D23743">
      <w:pPr>
        <w:pStyle w:val="Heading2"/>
      </w:pPr>
      <w:r>
        <w:lastRenderedPageBreak/>
        <w:t>Volatility</w:t>
      </w:r>
    </w:p>
    <w:p w14:paraId="17DCB2E5" w14:textId="027CF4CD" w:rsidR="00246935" w:rsidRDefault="00246935" w:rsidP="00246935">
      <w:r>
        <w:t xml:space="preserve">Volatility is a visual representation referring to the level of risk as it relates to the change in a securities price.  Higher volatility signals intraday prices can be spread out over a greater range of values. </w:t>
      </w:r>
      <w:r w:rsidR="009C3201">
        <w:t>Visually, this would look like a larger gap between a security’s high and low prices.  When volatility is high, t</w:t>
      </w:r>
      <w:r>
        <w:t xml:space="preserve">his is an indicator that the price of a security can change in direction considerably over a shorter period of time. Lower volatility signals that a security’s value </w:t>
      </w:r>
      <w:r w:rsidR="009C3201">
        <w:t xml:space="preserve">tends to be steadier because the value does not vary considerably.   </w:t>
      </w:r>
    </w:p>
    <w:p w14:paraId="4BC5E308" w14:textId="51ADFC0E" w:rsidR="009C3201" w:rsidRDefault="009C3201" w:rsidP="00246935">
      <w:r>
        <w:t xml:space="preserve">Volatility can be calculated using either standard deviation or variance.  </w:t>
      </w:r>
      <w:r w:rsidR="009108AE">
        <w:t xml:space="preserve">For this assignment, I used standard deviation and a 14 period lookback.  </w:t>
      </w:r>
      <w:r w:rsidR="00956959">
        <w:t xml:space="preserve">Additionally, I plotted the normalized stock price of JPM. </w:t>
      </w:r>
      <w:r w:rsidR="009108AE">
        <w:t>The following formula can be used to calculate volatility using standard deviation:</w:t>
      </w:r>
    </w:p>
    <w:p w14:paraId="003262F2" w14:textId="3E8B209B" w:rsidR="009108AE" w:rsidRDefault="009108AE" w:rsidP="00246935">
      <w:pPr>
        <w:rPr>
          <w:b/>
          <w:bCs/>
        </w:rPr>
      </w:pPr>
      <w:r>
        <w:rPr>
          <w:b/>
          <w:bCs/>
        </w:rPr>
        <w:t xml:space="preserve">Volatility = </w:t>
      </w:r>
      <m:oMath>
        <m:sSup>
          <m:sSupPr>
            <m:ctrlPr>
              <w:rPr>
                <w:rFonts w:ascii="Cambria Math" w:hAnsi="Cambria Math"/>
                <w:b/>
                <w:bCs/>
                <w:i/>
              </w:rPr>
            </m:ctrlPr>
          </m:sSupPr>
          <m:e>
            <m:rad>
              <m:radPr>
                <m:degHide m:val="1"/>
                <m:ctrlPr>
                  <w:rPr>
                    <w:rFonts w:ascii="Cambria Math" w:hAnsi="Cambria Math"/>
                    <w:b/>
                    <w:bCs/>
                    <w:i/>
                  </w:rPr>
                </m:ctrlPr>
              </m:radPr>
              <m:deg/>
              <m:e>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(xi-</m:t>
                    </m:r>
                    <m:bar>
                      <m:barPr>
                        <m:pos m:val="top"/>
                        <m:ctrlPr>
                          <w:rPr>
                            <w:rFonts w:ascii="Cambria Math" w:hAnsi="Cambria Math"/>
                            <w:b/>
                            <w:bCs/>
                            <w:i/>
                          </w:rPr>
                        </m:ctrlPr>
                      </m:barPr>
                      <m:e>
                        <m:r>
                          <m:rPr>
                            <m:sty m:val="bi"/>
                          </m:rPr>
                          <w:rPr>
                            <w:rFonts w:ascii="Cambria Math" w:hAnsi="Cambria Math"/>
                          </w:rPr>
                          <m:t>x</m:t>
                        </m:r>
                      </m:e>
                    </m:bar>
                  </m:e>
                </m:nary>
              </m:e>
            </m:rad>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/n- 1</m:t>
        </m:r>
      </m:oMath>
    </w:p>
    <w:p w14:paraId="7A6EA875" w14:textId="700B4C93" w:rsidR="00956959" w:rsidRDefault="00956959" w:rsidP="00246935">
      <w:r>
        <w:rPr>
          <w:noProof/>
          <w14:ligatures w14:val="none"/>
          <w14:numForm w14:val="default"/>
          <w14:numSpacing w14:val="default"/>
        </w:rPr>
        <w:drawing>
          <wp:anchor distT="0" distB="0" distL="114300" distR="114300" simplePos="0" relativeHeight="251671552" behindDoc="0" locked="0" layoutInCell="1" allowOverlap="1" wp14:anchorId="59D9EEA8" wp14:editId="440D2AB7">
            <wp:simplePos x="0" y="0"/>
            <wp:positionH relativeFrom="margin">
              <wp:align>center</wp:align>
            </wp:positionH>
            <wp:positionV relativeFrom="paragraph">
              <wp:posOffset>840812</wp:posOffset>
            </wp:positionV>
            <wp:extent cx="5029200" cy="1978660"/>
            <wp:effectExtent l="133350" t="114300" r="152400" b="173990"/>
            <wp:wrapSquare wrapText="bothSides"/>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1978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Where ‘xi’ is the value of the </w:t>
      </w:r>
      <w:proofErr w:type="spellStart"/>
      <w:r>
        <w:t>i-th</w:t>
      </w:r>
      <w:proofErr w:type="spellEnd"/>
      <w:r>
        <w:t xml:space="preserve"> point, ‘x’ is the mean value of the prices, and ‘n’ is the number of points.  </w:t>
      </w:r>
    </w:p>
    <w:p w14:paraId="77ED1FCE" w14:textId="2531515E" w:rsidR="00956959" w:rsidRDefault="00956959" w:rsidP="00246935"/>
    <w:p w14:paraId="73E68C30" w14:textId="09C18EBA" w:rsidR="00956959" w:rsidRDefault="00956959" w:rsidP="00246935"/>
    <w:p w14:paraId="161EEC92" w14:textId="657AB5CE" w:rsidR="00956959" w:rsidRPr="00956959" w:rsidRDefault="00956959" w:rsidP="00246935"/>
    <w:p w14:paraId="0D44AE06" w14:textId="77777777" w:rsidR="009C3201" w:rsidRDefault="009C3201" w:rsidP="00246935"/>
    <w:p w14:paraId="3DFF3ECD" w14:textId="04192521" w:rsidR="009C3201" w:rsidRDefault="009C3201" w:rsidP="00246935"/>
    <w:p w14:paraId="53B2109E" w14:textId="71346EFD" w:rsidR="009C3201" w:rsidRDefault="009C3201" w:rsidP="00246935"/>
    <w:p w14:paraId="0392C7D7" w14:textId="3109342F" w:rsidR="009C3201" w:rsidRDefault="009C3201" w:rsidP="00246935"/>
    <w:p w14:paraId="4923C7F0" w14:textId="77777777" w:rsidR="009C3201" w:rsidRPr="00246935" w:rsidRDefault="009C3201" w:rsidP="00246935"/>
    <w:p w14:paraId="38AB3AA4" w14:textId="388BE9E7" w:rsidR="00D308CA" w:rsidRDefault="00193D13" w:rsidP="00D308CA">
      <w:pPr>
        <w:pStyle w:val="Heading1"/>
      </w:pPr>
      <w:r>
        <w:t>theoretically optimal strategy</w:t>
      </w:r>
    </w:p>
    <w:p w14:paraId="6212248F" w14:textId="2D78DAC2" w:rsidR="00F2754A" w:rsidRDefault="00193D13" w:rsidP="00193D13">
      <w:r>
        <w:t>This</w:t>
      </w:r>
      <w:r>
        <w:t xml:space="preserve"> part of the assignment look</w:t>
      </w:r>
      <w:r>
        <w:t>s</w:t>
      </w:r>
      <w:r>
        <w:t xml:space="preserve"> at a </w:t>
      </w:r>
      <w:r w:rsidR="00F2754A">
        <w:t>portfolio’s</w:t>
      </w:r>
      <w:r>
        <w:t xml:space="preserve"> performance </w:t>
      </w:r>
      <w:r>
        <w:t xml:space="preserve">assuming </w:t>
      </w:r>
      <w:r w:rsidR="00F2754A">
        <w:t>I, the</w:t>
      </w:r>
      <w:r>
        <w:t xml:space="preserve"> trader</w:t>
      </w:r>
      <w:r w:rsidR="00F2754A">
        <w:t>,</w:t>
      </w:r>
      <w:r>
        <w:t xml:space="preserve"> can peek into the future</w:t>
      </w:r>
      <w:r w:rsidR="00F2754A">
        <w:t xml:space="preserve">.  This is compared to </w:t>
      </w:r>
      <w:r>
        <w:t xml:space="preserve">a benchmark portfolio where a security is purchased and held.  By being able to foretell what the stock price will do on the following day, </w:t>
      </w:r>
      <w:r w:rsidR="00F2754A">
        <w:t>I ultimately know to</w:t>
      </w:r>
      <w:r>
        <w:t xml:space="preserve"> buy or sell the stock.  Our buying/selling limit, however, is capped at 1000 and -1000.  Also available is a hold</w:t>
      </w:r>
      <w:r w:rsidR="00F2754A">
        <w:t xml:space="preserve"> where no trade occurs.  </w:t>
      </w:r>
      <w:r w:rsidR="00817460">
        <w:t xml:space="preserve">Additionally, at any time, we can only hold a maximum of 1000 shares and minimum of -1000 shares.  This limits the values of my trading to 2000 and -2000 respectively.  Also important to note is that we have an initial starting value of $100,000, commission is $0.00, and impact is 0.0.  </w:t>
      </w:r>
    </w:p>
    <w:p w14:paraId="4124378E" w14:textId="41AA6B3F" w:rsidR="00836CD2" w:rsidRDefault="00F2754A" w:rsidP="00193D13">
      <w:r>
        <w:t>The strategy I used to create th</w:t>
      </w:r>
      <w:r w:rsidR="000743E2">
        <w:t xml:space="preserve">e TOS </w:t>
      </w:r>
      <w:r>
        <w:t>was to take the ratio of the current price v</w:t>
      </w:r>
      <w:r w:rsidR="000743E2">
        <w:t>ersus</w:t>
      </w:r>
      <w:r>
        <w:t xml:space="preserve"> the following days price and subtract 1 from it.  If the resulting value is a negative, I add a positive trade indicator to my trading </w:t>
      </w:r>
      <w:proofErr w:type="spellStart"/>
      <w:r>
        <w:t>dataframe</w:t>
      </w:r>
      <w:proofErr w:type="spellEnd"/>
      <w:r>
        <w:t xml:space="preserve"> because, knowing the price will rise tomorrow, signals a buy.  When the resulting calculation is positive, I want to sell and write a negative trade indicator to my trading </w:t>
      </w:r>
      <w:proofErr w:type="spellStart"/>
      <w:r>
        <w:t>dataframe</w:t>
      </w:r>
      <w:proofErr w:type="spellEnd"/>
      <w:r>
        <w:t xml:space="preserve">.  </w:t>
      </w:r>
      <w:r w:rsidR="000743E2">
        <w:t>For the benchmark strategy, I simply purchase 1000 shares of stock on day 1 and hold it for the entirety of the duration tested.  The r</w:t>
      </w:r>
      <w:r w:rsidR="00836CD2">
        <w:t>esult</w:t>
      </w:r>
      <w:r w:rsidR="000743E2">
        <w:t xml:space="preserve"> is clear</w:t>
      </w:r>
      <w:r w:rsidR="00836CD2">
        <w:t>,</w:t>
      </w:r>
      <w:r w:rsidR="000743E2">
        <w:t xml:space="preserve"> seeing into the future is an effective way to maximize returns.  </w:t>
      </w:r>
    </w:p>
    <w:p w14:paraId="41E1193E" w14:textId="7D80C952" w:rsidR="00836CD2" w:rsidRDefault="00836CD2" w:rsidP="00193D13">
      <w:r>
        <w:t xml:space="preserve">Looking at the following table, we can see the TOS returned about 500% better as compared to the benchmark strategy.  </w:t>
      </w:r>
    </w:p>
    <w:p w14:paraId="5198555D" w14:textId="1944259E" w:rsidR="00836CD2" w:rsidRDefault="00836CD2" w:rsidP="00193D13">
      <w:r>
        <w:rPr>
          <w:noProof/>
          <w14:ligatures w14:val="none"/>
          <w14:numForm w14:val="default"/>
          <w14:numSpacing w14:val="default"/>
        </w:rPr>
        <w:lastRenderedPageBreak/>
        <w:drawing>
          <wp:anchor distT="0" distB="0" distL="114300" distR="114300" simplePos="0" relativeHeight="251673600" behindDoc="0" locked="0" layoutInCell="1" allowOverlap="1" wp14:anchorId="6663D5C5" wp14:editId="42FA81BC">
            <wp:simplePos x="0" y="0"/>
            <wp:positionH relativeFrom="column">
              <wp:posOffset>0</wp:posOffset>
            </wp:positionH>
            <wp:positionV relativeFrom="paragraph">
              <wp:posOffset>1552755</wp:posOffset>
            </wp:positionV>
            <wp:extent cx="5029200" cy="3831590"/>
            <wp:effectExtent l="133350" t="114300" r="152400" b="168910"/>
            <wp:wrapSquare wrapText="bothSides"/>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3831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82D517E" w14:textId="77777777" w:rsidR="00836CD2" w:rsidRDefault="00836CD2" w:rsidP="00193D13"/>
    <w:p w14:paraId="5AB53A55" w14:textId="387D1BAE" w:rsidR="000743E2" w:rsidRDefault="000743E2" w:rsidP="00193D13"/>
    <w:p w14:paraId="0A2AA8A4" w14:textId="233EF5E9" w:rsidR="000743E2" w:rsidRPr="00D308CA" w:rsidRDefault="000743E2" w:rsidP="00193D13"/>
    <w:p w14:paraId="76B7F458" w14:textId="416CA7AA" w:rsidR="00314FD6" w:rsidRPr="00D308CA" w:rsidRDefault="00836CD2" w:rsidP="00193D13">
      <w:r w:rsidRPr="00836CD2">
        <w:drawing>
          <wp:anchor distT="0" distB="0" distL="114300" distR="114300" simplePos="0" relativeHeight="251672576" behindDoc="0" locked="0" layoutInCell="1" allowOverlap="1" wp14:anchorId="60AD1FF8" wp14:editId="17F15150">
            <wp:simplePos x="0" y="0"/>
            <wp:positionH relativeFrom="margin">
              <wp:align>center</wp:align>
            </wp:positionH>
            <wp:positionV relativeFrom="paragraph">
              <wp:posOffset>4597579</wp:posOffset>
            </wp:positionV>
            <wp:extent cx="4597400" cy="12592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7400" cy="12592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14FD6" w:rsidRPr="00D308CA" w:rsidSect="00641ADD">
      <w:headerReference w:type="even" r:id="rId17"/>
      <w:headerReference w:type="default" r:id="rId18"/>
      <w:footerReference w:type="even" r:id="rId19"/>
      <w:footerReference w:type="default" r:id="rId20"/>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9EC9F" w14:textId="77777777" w:rsidR="00BF6262" w:rsidRDefault="00BF6262" w:rsidP="00126D77">
      <w:r>
        <w:separator/>
      </w:r>
    </w:p>
  </w:endnote>
  <w:endnote w:type="continuationSeparator" w:id="0">
    <w:p w14:paraId="55F8B19A" w14:textId="77777777" w:rsidR="00BF6262" w:rsidRDefault="00BF6262"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altName w:val="Courier New"/>
    <w:panose1 w:val="02070409020205020404"/>
    <w:charset w:val="00"/>
    <w:family w:val="auto"/>
    <w:pitch w:val="variable"/>
    <w:sig w:usb0="00000003" w:usb1="00000000" w:usb2="00000000" w:usb3="00000000" w:csb0="00000003" w:csb1="00000000"/>
  </w:font>
  <w:font w:name="Crimson Text">
    <w:charset w:val="4D"/>
    <w:family w:val="auto"/>
    <w:pitch w:val="variable"/>
    <w:sig w:usb0="80000043" w:usb1="40000062"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0CAC3" w14:textId="77777777" w:rsidR="00BF6262" w:rsidRDefault="00BF6262" w:rsidP="0060186D">
      <w:pPr>
        <w:spacing w:after="0" w:line="110" w:lineRule="exact"/>
      </w:pPr>
    </w:p>
  </w:footnote>
  <w:footnote w:type="continuationSeparator" w:id="0">
    <w:p w14:paraId="6DB4682D" w14:textId="77777777" w:rsidR="00BF6262" w:rsidRPr="00BB7AEF" w:rsidRDefault="00BF6262" w:rsidP="00BB7AEF">
      <w:pPr>
        <w:spacing w:after="0" w:line="20" w:lineRule="exact"/>
        <w:rPr>
          <w:sz w:val="2"/>
        </w:rPr>
      </w:pPr>
    </w:p>
  </w:footnote>
  <w:footnote w:type="continuationNotice" w:id="1">
    <w:p w14:paraId="4AD8A201" w14:textId="77777777" w:rsidR="00BF6262" w:rsidRPr="00AE67B5" w:rsidRDefault="00BF6262"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56AEB9FE"/>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35D0FDF"/>
    <w:multiLevelType w:val="hybridMultilevel"/>
    <w:tmpl w:val="2C449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1"/>
  </w:num>
  <w:num w:numId="3">
    <w:abstractNumId w:val="2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num>
  <w:num w:numId="6">
    <w:abstractNumId w:val="14"/>
  </w:num>
  <w:num w:numId="7">
    <w:abstractNumId w:val="33"/>
  </w:num>
  <w:num w:numId="8">
    <w:abstractNumId w:val="7"/>
  </w:num>
  <w:num w:numId="9">
    <w:abstractNumId w:val="34"/>
  </w:num>
  <w:num w:numId="10">
    <w:abstractNumId w:val="13"/>
  </w:num>
  <w:num w:numId="11">
    <w:abstractNumId w:val="9"/>
  </w:num>
  <w:num w:numId="12">
    <w:abstractNumId w:val="27"/>
  </w:num>
  <w:num w:numId="13">
    <w:abstractNumId w:val="12"/>
  </w:num>
  <w:num w:numId="14">
    <w:abstractNumId w:val="30"/>
  </w:num>
  <w:num w:numId="15">
    <w:abstractNumId w:val="37"/>
  </w:num>
  <w:num w:numId="16">
    <w:abstractNumId w:val="35"/>
    <w:lvlOverride w:ilvl="0">
      <w:startOverride w:val="1"/>
    </w:lvlOverride>
  </w:num>
  <w:num w:numId="17">
    <w:abstractNumId w:val="35"/>
    <w:lvlOverride w:ilvl="0">
      <w:startOverride w:val="1"/>
    </w:lvlOverride>
  </w:num>
  <w:num w:numId="18">
    <w:abstractNumId w:val="35"/>
    <w:lvlOverride w:ilvl="0">
      <w:startOverride w:val="1"/>
    </w:lvlOverride>
  </w:num>
  <w:num w:numId="19">
    <w:abstractNumId w:val="35"/>
    <w:lvlOverride w:ilvl="0">
      <w:startOverride w:val="1"/>
    </w:lvlOverride>
  </w:num>
  <w:num w:numId="20">
    <w:abstractNumId w:val="35"/>
    <w:lvlOverride w:ilvl="0">
      <w:startOverride w:val="1"/>
    </w:lvlOverride>
  </w:num>
  <w:num w:numId="21">
    <w:abstractNumId w:val="35"/>
    <w:lvlOverride w:ilvl="0">
      <w:startOverride w:val="1"/>
    </w:lvlOverride>
  </w:num>
  <w:num w:numId="22">
    <w:abstractNumId w:val="0"/>
  </w:num>
  <w:num w:numId="23">
    <w:abstractNumId w:val="28"/>
  </w:num>
  <w:num w:numId="24">
    <w:abstractNumId w:val="28"/>
    <w:lvlOverride w:ilvl="0">
      <w:startOverride w:val="1"/>
    </w:lvlOverride>
  </w:num>
  <w:num w:numId="25">
    <w:abstractNumId w:val="36"/>
  </w:num>
  <w:num w:numId="26">
    <w:abstractNumId w:val="6"/>
  </w:num>
  <w:num w:numId="27">
    <w:abstractNumId w:val="17"/>
  </w:num>
  <w:num w:numId="28">
    <w:abstractNumId w:val="18"/>
  </w:num>
  <w:num w:numId="29">
    <w:abstractNumId w:val="4"/>
  </w:num>
  <w:num w:numId="30">
    <w:abstractNumId w:val="2"/>
  </w:num>
  <w:num w:numId="31">
    <w:abstractNumId w:val="11"/>
  </w:num>
  <w:num w:numId="32">
    <w:abstractNumId w:val="15"/>
  </w:num>
  <w:num w:numId="33">
    <w:abstractNumId w:val="1"/>
  </w:num>
  <w:num w:numId="34">
    <w:abstractNumId w:val="16"/>
  </w:num>
  <w:num w:numId="35">
    <w:abstractNumId w:val="21"/>
  </w:num>
  <w:num w:numId="36">
    <w:abstractNumId w:val="8"/>
  </w:num>
  <w:num w:numId="37">
    <w:abstractNumId w:val="29"/>
  </w:num>
  <w:num w:numId="38">
    <w:abstractNumId w:val="24"/>
  </w:num>
  <w:num w:numId="39">
    <w:abstractNumId w:val="23"/>
  </w:num>
  <w:num w:numId="40">
    <w:abstractNumId w:val="20"/>
  </w:num>
  <w:num w:numId="41">
    <w:abstractNumId w:val="10"/>
  </w:num>
  <w:num w:numId="42">
    <w:abstractNumId w:val="25"/>
  </w:num>
  <w:num w:numId="43">
    <w:abstractNumId w:val="38"/>
  </w:num>
  <w:num w:numId="44">
    <w:abstractNumId w:val="22"/>
  </w:num>
  <w:num w:numId="45">
    <w:abstractNumId w:val="39"/>
  </w:num>
  <w:num w:numId="46">
    <w:abstractNumId w:val="32"/>
  </w:num>
  <w:num w:numId="47">
    <w:abstractNumId w:val="3"/>
  </w:num>
  <w:num w:numId="48">
    <w:abstractNumId w:val="22"/>
    <w:lvlOverride w:ilvl="0">
      <w:startOverride w:val="1"/>
    </w:lvlOverride>
  </w:num>
  <w:num w:numId="49">
    <w:abstractNumId w:val="19"/>
  </w:num>
  <w:num w:numId="50">
    <w:abstractNumId w:val="8"/>
    <w:lvlOverride w:ilvl="0">
      <w:startOverride w:val="1"/>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5A8"/>
    <w:rsid w:val="00015661"/>
    <w:rsid w:val="0001758E"/>
    <w:rsid w:val="00020CE7"/>
    <w:rsid w:val="000227CF"/>
    <w:rsid w:val="0002420C"/>
    <w:rsid w:val="00030A1C"/>
    <w:rsid w:val="00030F47"/>
    <w:rsid w:val="00031ACE"/>
    <w:rsid w:val="00031E19"/>
    <w:rsid w:val="000326E2"/>
    <w:rsid w:val="0004097D"/>
    <w:rsid w:val="000435DE"/>
    <w:rsid w:val="00043A15"/>
    <w:rsid w:val="00045282"/>
    <w:rsid w:val="00053A61"/>
    <w:rsid w:val="000576D8"/>
    <w:rsid w:val="00060B34"/>
    <w:rsid w:val="00060DEA"/>
    <w:rsid w:val="000613DF"/>
    <w:rsid w:val="00062881"/>
    <w:rsid w:val="00064626"/>
    <w:rsid w:val="00071AD7"/>
    <w:rsid w:val="00071F4D"/>
    <w:rsid w:val="000733EC"/>
    <w:rsid w:val="000736BA"/>
    <w:rsid w:val="000743E2"/>
    <w:rsid w:val="0007537F"/>
    <w:rsid w:val="00077849"/>
    <w:rsid w:val="00082DC0"/>
    <w:rsid w:val="00084043"/>
    <w:rsid w:val="000842AF"/>
    <w:rsid w:val="0008560D"/>
    <w:rsid w:val="00091B87"/>
    <w:rsid w:val="000A01AF"/>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D1C05"/>
    <w:rsid w:val="000D230A"/>
    <w:rsid w:val="000D24B3"/>
    <w:rsid w:val="000D6A8A"/>
    <w:rsid w:val="000E1BD8"/>
    <w:rsid w:val="000E2391"/>
    <w:rsid w:val="000E4B49"/>
    <w:rsid w:val="000F5ACE"/>
    <w:rsid w:val="000F6C8C"/>
    <w:rsid w:val="001026FF"/>
    <w:rsid w:val="00106BC3"/>
    <w:rsid w:val="0011139F"/>
    <w:rsid w:val="00111F28"/>
    <w:rsid w:val="0011618C"/>
    <w:rsid w:val="00117ECF"/>
    <w:rsid w:val="001226B8"/>
    <w:rsid w:val="001227A5"/>
    <w:rsid w:val="00124EC2"/>
    <w:rsid w:val="00126D77"/>
    <w:rsid w:val="00132FF3"/>
    <w:rsid w:val="00135B1D"/>
    <w:rsid w:val="001366F3"/>
    <w:rsid w:val="00141B95"/>
    <w:rsid w:val="001468F9"/>
    <w:rsid w:val="0014733E"/>
    <w:rsid w:val="00150453"/>
    <w:rsid w:val="001508F7"/>
    <w:rsid w:val="00151FB5"/>
    <w:rsid w:val="00155D9A"/>
    <w:rsid w:val="00156F11"/>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82A"/>
    <w:rsid w:val="00184E25"/>
    <w:rsid w:val="001879C8"/>
    <w:rsid w:val="00193D13"/>
    <w:rsid w:val="00193F58"/>
    <w:rsid w:val="001942D7"/>
    <w:rsid w:val="00194787"/>
    <w:rsid w:val="001A10F2"/>
    <w:rsid w:val="001A1AB8"/>
    <w:rsid w:val="001A228E"/>
    <w:rsid w:val="001A4533"/>
    <w:rsid w:val="001A48DF"/>
    <w:rsid w:val="001A657B"/>
    <w:rsid w:val="001B415A"/>
    <w:rsid w:val="001B681E"/>
    <w:rsid w:val="001C00F6"/>
    <w:rsid w:val="001C5252"/>
    <w:rsid w:val="001C52FB"/>
    <w:rsid w:val="001C60A6"/>
    <w:rsid w:val="001C737D"/>
    <w:rsid w:val="001C7DFD"/>
    <w:rsid w:val="001C7E2A"/>
    <w:rsid w:val="001D2B7D"/>
    <w:rsid w:val="001D7DCD"/>
    <w:rsid w:val="001E0F5D"/>
    <w:rsid w:val="001E21C6"/>
    <w:rsid w:val="001E265E"/>
    <w:rsid w:val="001E2A54"/>
    <w:rsid w:val="001E30C7"/>
    <w:rsid w:val="001E56D1"/>
    <w:rsid w:val="001E5E5E"/>
    <w:rsid w:val="001F07CB"/>
    <w:rsid w:val="001F1496"/>
    <w:rsid w:val="001F1DFB"/>
    <w:rsid w:val="001F1E50"/>
    <w:rsid w:val="001F4393"/>
    <w:rsid w:val="001F4AFC"/>
    <w:rsid w:val="001F5005"/>
    <w:rsid w:val="001F5AFD"/>
    <w:rsid w:val="00203DBD"/>
    <w:rsid w:val="002052ED"/>
    <w:rsid w:val="00206ACA"/>
    <w:rsid w:val="002109C8"/>
    <w:rsid w:val="002132E3"/>
    <w:rsid w:val="002142EB"/>
    <w:rsid w:val="0022085A"/>
    <w:rsid w:val="00223D65"/>
    <w:rsid w:val="0022524E"/>
    <w:rsid w:val="00226450"/>
    <w:rsid w:val="0022738A"/>
    <w:rsid w:val="00227B52"/>
    <w:rsid w:val="00236BE1"/>
    <w:rsid w:val="0024142B"/>
    <w:rsid w:val="002418FE"/>
    <w:rsid w:val="00244C89"/>
    <w:rsid w:val="00244DA3"/>
    <w:rsid w:val="00246935"/>
    <w:rsid w:val="00251DA6"/>
    <w:rsid w:val="002540F0"/>
    <w:rsid w:val="00257B56"/>
    <w:rsid w:val="00260A81"/>
    <w:rsid w:val="0026126F"/>
    <w:rsid w:val="00266C96"/>
    <w:rsid w:val="00270834"/>
    <w:rsid w:val="0027188D"/>
    <w:rsid w:val="00271FF2"/>
    <w:rsid w:val="00272991"/>
    <w:rsid w:val="00280650"/>
    <w:rsid w:val="00281FCB"/>
    <w:rsid w:val="002839B1"/>
    <w:rsid w:val="0028491E"/>
    <w:rsid w:val="00287386"/>
    <w:rsid w:val="00290E84"/>
    <w:rsid w:val="00293BC0"/>
    <w:rsid w:val="002948EC"/>
    <w:rsid w:val="0029645B"/>
    <w:rsid w:val="002A09D4"/>
    <w:rsid w:val="002A346E"/>
    <w:rsid w:val="002B1C35"/>
    <w:rsid w:val="002B2730"/>
    <w:rsid w:val="002B63CA"/>
    <w:rsid w:val="002B64D6"/>
    <w:rsid w:val="002B7FCB"/>
    <w:rsid w:val="002C10B1"/>
    <w:rsid w:val="002C1730"/>
    <w:rsid w:val="002C231C"/>
    <w:rsid w:val="002C2EA0"/>
    <w:rsid w:val="002C6457"/>
    <w:rsid w:val="002D5B6B"/>
    <w:rsid w:val="002D71BC"/>
    <w:rsid w:val="002E20C6"/>
    <w:rsid w:val="002E3618"/>
    <w:rsid w:val="002E3F1B"/>
    <w:rsid w:val="002E47E0"/>
    <w:rsid w:val="002E486D"/>
    <w:rsid w:val="002E56F5"/>
    <w:rsid w:val="002F4298"/>
    <w:rsid w:val="002F4366"/>
    <w:rsid w:val="002F5798"/>
    <w:rsid w:val="002F5D9D"/>
    <w:rsid w:val="002F7302"/>
    <w:rsid w:val="002F7BA8"/>
    <w:rsid w:val="00301E06"/>
    <w:rsid w:val="00302B13"/>
    <w:rsid w:val="003031BB"/>
    <w:rsid w:val="00303B10"/>
    <w:rsid w:val="00303D72"/>
    <w:rsid w:val="003044BB"/>
    <w:rsid w:val="003061EB"/>
    <w:rsid w:val="0031149D"/>
    <w:rsid w:val="003125D2"/>
    <w:rsid w:val="00312B37"/>
    <w:rsid w:val="00314FD6"/>
    <w:rsid w:val="0031675A"/>
    <w:rsid w:val="00317D72"/>
    <w:rsid w:val="003208FB"/>
    <w:rsid w:val="00320984"/>
    <w:rsid w:val="003259C7"/>
    <w:rsid w:val="00326A4F"/>
    <w:rsid w:val="00327186"/>
    <w:rsid w:val="00332735"/>
    <w:rsid w:val="00340B08"/>
    <w:rsid w:val="0034345B"/>
    <w:rsid w:val="00351C5A"/>
    <w:rsid w:val="00353B50"/>
    <w:rsid w:val="00356F39"/>
    <w:rsid w:val="00360939"/>
    <w:rsid w:val="00361865"/>
    <w:rsid w:val="00361A3E"/>
    <w:rsid w:val="00366883"/>
    <w:rsid w:val="00366B2D"/>
    <w:rsid w:val="00370DCB"/>
    <w:rsid w:val="00370F79"/>
    <w:rsid w:val="00373528"/>
    <w:rsid w:val="00373663"/>
    <w:rsid w:val="0037558A"/>
    <w:rsid w:val="00375FF8"/>
    <w:rsid w:val="003825F5"/>
    <w:rsid w:val="00383338"/>
    <w:rsid w:val="003849C1"/>
    <w:rsid w:val="00385D86"/>
    <w:rsid w:val="00390FA2"/>
    <w:rsid w:val="00394516"/>
    <w:rsid w:val="00394E3E"/>
    <w:rsid w:val="003961A6"/>
    <w:rsid w:val="003A46EA"/>
    <w:rsid w:val="003A4970"/>
    <w:rsid w:val="003A62EB"/>
    <w:rsid w:val="003A7D06"/>
    <w:rsid w:val="003B0B8B"/>
    <w:rsid w:val="003B4A52"/>
    <w:rsid w:val="003B5280"/>
    <w:rsid w:val="003B7F2C"/>
    <w:rsid w:val="003C2E77"/>
    <w:rsid w:val="003C3139"/>
    <w:rsid w:val="003C529A"/>
    <w:rsid w:val="003D0ED4"/>
    <w:rsid w:val="003D6955"/>
    <w:rsid w:val="003E098F"/>
    <w:rsid w:val="003E21C6"/>
    <w:rsid w:val="003E687F"/>
    <w:rsid w:val="003E7050"/>
    <w:rsid w:val="003F106D"/>
    <w:rsid w:val="003F7B8C"/>
    <w:rsid w:val="004027C6"/>
    <w:rsid w:val="00407341"/>
    <w:rsid w:val="004075D5"/>
    <w:rsid w:val="004078D4"/>
    <w:rsid w:val="004132B8"/>
    <w:rsid w:val="0041391B"/>
    <w:rsid w:val="004156C8"/>
    <w:rsid w:val="00417F0E"/>
    <w:rsid w:val="00422A19"/>
    <w:rsid w:val="00422BCE"/>
    <w:rsid w:val="004248B1"/>
    <w:rsid w:val="00425FB1"/>
    <w:rsid w:val="00426676"/>
    <w:rsid w:val="0043014A"/>
    <w:rsid w:val="0043030F"/>
    <w:rsid w:val="0043107E"/>
    <w:rsid w:val="004312E4"/>
    <w:rsid w:val="00443D14"/>
    <w:rsid w:val="00450874"/>
    <w:rsid w:val="004508B1"/>
    <w:rsid w:val="00451B4A"/>
    <w:rsid w:val="0045390F"/>
    <w:rsid w:val="0045755B"/>
    <w:rsid w:val="00460451"/>
    <w:rsid w:val="00463D6D"/>
    <w:rsid w:val="00464893"/>
    <w:rsid w:val="004676C6"/>
    <w:rsid w:val="00470D9A"/>
    <w:rsid w:val="0047173B"/>
    <w:rsid w:val="00472536"/>
    <w:rsid w:val="004757F8"/>
    <w:rsid w:val="004771C4"/>
    <w:rsid w:val="004828E3"/>
    <w:rsid w:val="004838FC"/>
    <w:rsid w:val="00491C67"/>
    <w:rsid w:val="00492688"/>
    <w:rsid w:val="004939A8"/>
    <w:rsid w:val="00493F27"/>
    <w:rsid w:val="004948E5"/>
    <w:rsid w:val="00495608"/>
    <w:rsid w:val="004A11B2"/>
    <w:rsid w:val="004A25C9"/>
    <w:rsid w:val="004A3E87"/>
    <w:rsid w:val="004A49BA"/>
    <w:rsid w:val="004A639B"/>
    <w:rsid w:val="004B0181"/>
    <w:rsid w:val="004B1B29"/>
    <w:rsid w:val="004B2D19"/>
    <w:rsid w:val="004B75CF"/>
    <w:rsid w:val="004C7019"/>
    <w:rsid w:val="004E725D"/>
    <w:rsid w:val="004F0C8B"/>
    <w:rsid w:val="004F2849"/>
    <w:rsid w:val="004F59AE"/>
    <w:rsid w:val="004F6A63"/>
    <w:rsid w:val="004F7868"/>
    <w:rsid w:val="0050283F"/>
    <w:rsid w:val="00503857"/>
    <w:rsid w:val="00504524"/>
    <w:rsid w:val="00505A7B"/>
    <w:rsid w:val="00506258"/>
    <w:rsid w:val="0050660D"/>
    <w:rsid w:val="005075D1"/>
    <w:rsid w:val="00507A8F"/>
    <w:rsid w:val="00510B25"/>
    <w:rsid w:val="00511091"/>
    <w:rsid w:val="00512A74"/>
    <w:rsid w:val="0051349A"/>
    <w:rsid w:val="00513F4E"/>
    <w:rsid w:val="00515652"/>
    <w:rsid w:val="00520730"/>
    <w:rsid w:val="005253BF"/>
    <w:rsid w:val="005256E3"/>
    <w:rsid w:val="005258D7"/>
    <w:rsid w:val="00525B65"/>
    <w:rsid w:val="005304FB"/>
    <w:rsid w:val="00531346"/>
    <w:rsid w:val="00531C40"/>
    <w:rsid w:val="0053288B"/>
    <w:rsid w:val="005332DA"/>
    <w:rsid w:val="005344E7"/>
    <w:rsid w:val="005351A8"/>
    <w:rsid w:val="005369E2"/>
    <w:rsid w:val="00537D62"/>
    <w:rsid w:val="0054029E"/>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5205"/>
    <w:rsid w:val="005946D4"/>
    <w:rsid w:val="00594BF7"/>
    <w:rsid w:val="0059530D"/>
    <w:rsid w:val="005961B9"/>
    <w:rsid w:val="00597142"/>
    <w:rsid w:val="005A67C5"/>
    <w:rsid w:val="005A757A"/>
    <w:rsid w:val="005B0A9F"/>
    <w:rsid w:val="005B7109"/>
    <w:rsid w:val="005C15AC"/>
    <w:rsid w:val="005C20EF"/>
    <w:rsid w:val="005C277F"/>
    <w:rsid w:val="005C35A0"/>
    <w:rsid w:val="005C44D9"/>
    <w:rsid w:val="005C5B9C"/>
    <w:rsid w:val="005C7195"/>
    <w:rsid w:val="005C7986"/>
    <w:rsid w:val="005D2A31"/>
    <w:rsid w:val="005D618E"/>
    <w:rsid w:val="005E41E0"/>
    <w:rsid w:val="005E7273"/>
    <w:rsid w:val="005F184E"/>
    <w:rsid w:val="005F44C5"/>
    <w:rsid w:val="005F592D"/>
    <w:rsid w:val="0060098C"/>
    <w:rsid w:val="0060186D"/>
    <w:rsid w:val="00601AF3"/>
    <w:rsid w:val="006038FC"/>
    <w:rsid w:val="0060451B"/>
    <w:rsid w:val="00604BAA"/>
    <w:rsid w:val="0060759C"/>
    <w:rsid w:val="006078B1"/>
    <w:rsid w:val="00610FD9"/>
    <w:rsid w:val="00611EDA"/>
    <w:rsid w:val="00613F6B"/>
    <w:rsid w:val="0062248D"/>
    <w:rsid w:val="006239DF"/>
    <w:rsid w:val="00623CC4"/>
    <w:rsid w:val="0062657D"/>
    <w:rsid w:val="00627A0B"/>
    <w:rsid w:val="00631C61"/>
    <w:rsid w:val="00633795"/>
    <w:rsid w:val="00633FF5"/>
    <w:rsid w:val="00635310"/>
    <w:rsid w:val="006403FC"/>
    <w:rsid w:val="00641ADD"/>
    <w:rsid w:val="00645E4C"/>
    <w:rsid w:val="00647F1D"/>
    <w:rsid w:val="0065221C"/>
    <w:rsid w:val="00652FE8"/>
    <w:rsid w:val="006542D6"/>
    <w:rsid w:val="00656180"/>
    <w:rsid w:val="00656EF8"/>
    <w:rsid w:val="00661942"/>
    <w:rsid w:val="00661E5A"/>
    <w:rsid w:val="00663701"/>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A3962"/>
    <w:rsid w:val="006A46B2"/>
    <w:rsid w:val="006A4963"/>
    <w:rsid w:val="006A5CC2"/>
    <w:rsid w:val="006B469E"/>
    <w:rsid w:val="006B7398"/>
    <w:rsid w:val="006B7CA6"/>
    <w:rsid w:val="006C0765"/>
    <w:rsid w:val="006C1FEE"/>
    <w:rsid w:val="006C500F"/>
    <w:rsid w:val="006D2120"/>
    <w:rsid w:val="006D3558"/>
    <w:rsid w:val="006D6EA5"/>
    <w:rsid w:val="006D7E6A"/>
    <w:rsid w:val="006E2CDA"/>
    <w:rsid w:val="006E6FF9"/>
    <w:rsid w:val="006E742D"/>
    <w:rsid w:val="006F6F00"/>
    <w:rsid w:val="007008BF"/>
    <w:rsid w:val="0070162E"/>
    <w:rsid w:val="00703884"/>
    <w:rsid w:val="0070506F"/>
    <w:rsid w:val="0070617C"/>
    <w:rsid w:val="007070F0"/>
    <w:rsid w:val="007154B3"/>
    <w:rsid w:val="00716A64"/>
    <w:rsid w:val="0071719B"/>
    <w:rsid w:val="007173A1"/>
    <w:rsid w:val="00722529"/>
    <w:rsid w:val="00723076"/>
    <w:rsid w:val="00723246"/>
    <w:rsid w:val="00723B25"/>
    <w:rsid w:val="00724411"/>
    <w:rsid w:val="00727D87"/>
    <w:rsid w:val="007338C9"/>
    <w:rsid w:val="007361B1"/>
    <w:rsid w:val="007457C2"/>
    <w:rsid w:val="007462DF"/>
    <w:rsid w:val="0074738A"/>
    <w:rsid w:val="00753C68"/>
    <w:rsid w:val="00755175"/>
    <w:rsid w:val="00757391"/>
    <w:rsid w:val="00762612"/>
    <w:rsid w:val="00762B76"/>
    <w:rsid w:val="00763478"/>
    <w:rsid w:val="007640DD"/>
    <w:rsid w:val="00764914"/>
    <w:rsid w:val="00764E0F"/>
    <w:rsid w:val="00766C59"/>
    <w:rsid w:val="007672CC"/>
    <w:rsid w:val="0077229B"/>
    <w:rsid w:val="00773A55"/>
    <w:rsid w:val="007776CD"/>
    <w:rsid w:val="0078111A"/>
    <w:rsid w:val="00783A6E"/>
    <w:rsid w:val="00784B78"/>
    <w:rsid w:val="00786AA8"/>
    <w:rsid w:val="007878D4"/>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5EC0"/>
    <w:rsid w:val="007C7506"/>
    <w:rsid w:val="007D1EA5"/>
    <w:rsid w:val="007D5DB3"/>
    <w:rsid w:val="007D6D53"/>
    <w:rsid w:val="007F4A49"/>
    <w:rsid w:val="007F6D17"/>
    <w:rsid w:val="007F6F9E"/>
    <w:rsid w:val="00805D71"/>
    <w:rsid w:val="0080655F"/>
    <w:rsid w:val="008065ED"/>
    <w:rsid w:val="008079BE"/>
    <w:rsid w:val="00813FA9"/>
    <w:rsid w:val="00814B73"/>
    <w:rsid w:val="008160F6"/>
    <w:rsid w:val="00817430"/>
    <w:rsid w:val="00817460"/>
    <w:rsid w:val="00820355"/>
    <w:rsid w:val="00822CA9"/>
    <w:rsid w:val="00823FFC"/>
    <w:rsid w:val="00824049"/>
    <w:rsid w:val="008258A5"/>
    <w:rsid w:val="008259A9"/>
    <w:rsid w:val="008279E3"/>
    <w:rsid w:val="0083055C"/>
    <w:rsid w:val="00831C5D"/>
    <w:rsid w:val="00832B1C"/>
    <w:rsid w:val="00833BFD"/>
    <w:rsid w:val="00836CD2"/>
    <w:rsid w:val="00841265"/>
    <w:rsid w:val="00843C57"/>
    <w:rsid w:val="00845516"/>
    <w:rsid w:val="008473FD"/>
    <w:rsid w:val="00847761"/>
    <w:rsid w:val="00851223"/>
    <w:rsid w:val="0085378C"/>
    <w:rsid w:val="00854A8E"/>
    <w:rsid w:val="00856868"/>
    <w:rsid w:val="008568A3"/>
    <w:rsid w:val="00860227"/>
    <w:rsid w:val="00860A57"/>
    <w:rsid w:val="00865103"/>
    <w:rsid w:val="008673FB"/>
    <w:rsid w:val="008729F9"/>
    <w:rsid w:val="0088014F"/>
    <w:rsid w:val="00880F0A"/>
    <w:rsid w:val="00881D0B"/>
    <w:rsid w:val="00882604"/>
    <w:rsid w:val="008839E3"/>
    <w:rsid w:val="008864B6"/>
    <w:rsid w:val="008878F4"/>
    <w:rsid w:val="0089007B"/>
    <w:rsid w:val="008923EA"/>
    <w:rsid w:val="008965FE"/>
    <w:rsid w:val="008A08BD"/>
    <w:rsid w:val="008A2DCF"/>
    <w:rsid w:val="008A3D1C"/>
    <w:rsid w:val="008A7193"/>
    <w:rsid w:val="008A7209"/>
    <w:rsid w:val="008B1116"/>
    <w:rsid w:val="008B117D"/>
    <w:rsid w:val="008B26C9"/>
    <w:rsid w:val="008B54EB"/>
    <w:rsid w:val="008C10D9"/>
    <w:rsid w:val="008D1678"/>
    <w:rsid w:val="008D2D0A"/>
    <w:rsid w:val="008D394A"/>
    <w:rsid w:val="008D4A94"/>
    <w:rsid w:val="008D4C91"/>
    <w:rsid w:val="008D516F"/>
    <w:rsid w:val="008D529D"/>
    <w:rsid w:val="008D5F44"/>
    <w:rsid w:val="008E10D4"/>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108AE"/>
    <w:rsid w:val="009239B2"/>
    <w:rsid w:val="00925331"/>
    <w:rsid w:val="00927C2B"/>
    <w:rsid w:val="009322EE"/>
    <w:rsid w:val="00941BF5"/>
    <w:rsid w:val="009431E6"/>
    <w:rsid w:val="00947165"/>
    <w:rsid w:val="00947290"/>
    <w:rsid w:val="009476F0"/>
    <w:rsid w:val="0095024D"/>
    <w:rsid w:val="00951C77"/>
    <w:rsid w:val="009540A3"/>
    <w:rsid w:val="00956959"/>
    <w:rsid w:val="00956BD3"/>
    <w:rsid w:val="00957B31"/>
    <w:rsid w:val="00957FDD"/>
    <w:rsid w:val="00960205"/>
    <w:rsid w:val="0096250C"/>
    <w:rsid w:val="00964083"/>
    <w:rsid w:val="009703B6"/>
    <w:rsid w:val="00971F12"/>
    <w:rsid w:val="0097462D"/>
    <w:rsid w:val="009747B0"/>
    <w:rsid w:val="00975C05"/>
    <w:rsid w:val="009766B9"/>
    <w:rsid w:val="009827C3"/>
    <w:rsid w:val="009832DD"/>
    <w:rsid w:val="0099108D"/>
    <w:rsid w:val="00993B55"/>
    <w:rsid w:val="00994583"/>
    <w:rsid w:val="009947FE"/>
    <w:rsid w:val="00994B2F"/>
    <w:rsid w:val="009A0588"/>
    <w:rsid w:val="009A2E02"/>
    <w:rsid w:val="009A3B1C"/>
    <w:rsid w:val="009A5B14"/>
    <w:rsid w:val="009B0151"/>
    <w:rsid w:val="009B6743"/>
    <w:rsid w:val="009B7A17"/>
    <w:rsid w:val="009C1A53"/>
    <w:rsid w:val="009C216A"/>
    <w:rsid w:val="009C282D"/>
    <w:rsid w:val="009C2A4D"/>
    <w:rsid w:val="009C3201"/>
    <w:rsid w:val="009C4542"/>
    <w:rsid w:val="009D06F1"/>
    <w:rsid w:val="009D22F3"/>
    <w:rsid w:val="009D4549"/>
    <w:rsid w:val="009D4DAC"/>
    <w:rsid w:val="009D4EEF"/>
    <w:rsid w:val="009D51D1"/>
    <w:rsid w:val="009D758D"/>
    <w:rsid w:val="009E2C14"/>
    <w:rsid w:val="009E2F1C"/>
    <w:rsid w:val="009E51CE"/>
    <w:rsid w:val="009E574D"/>
    <w:rsid w:val="009E646C"/>
    <w:rsid w:val="009F0750"/>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3232"/>
    <w:rsid w:val="00A43B24"/>
    <w:rsid w:val="00A43ED8"/>
    <w:rsid w:val="00A46351"/>
    <w:rsid w:val="00A5492D"/>
    <w:rsid w:val="00A553C4"/>
    <w:rsid w:val="00A572E3"/>
    <w:rsid w:val="00A619FB"/>
    <w:rsid w:val="00A62E52"/>
    <w:rsid w:val="00A66338"/>
    <w:rsid w:val="00A66B78"/>
    <w:rsid w:val="00A7047E"/>
    <w:rsid w:val="00A727E6"/>
    <w:rsid w:val="00A747A0"/>
    <w:rsid w:val="00A74BC6"/>
    <w:rsid w:val="00A75197"/>
    <w:rsid w:val="00A8026B"/>
    <w:rsid w:val="00A82ECA"/>
    <w:rsid w:val="00A849E6"/>
    <w:rsid w:val="00A86465"/>
    <w:rsid w:val="00A9001A"/>
    <w:rsid w:val="00A90791"/>
    <w:rsid w:val="00A96607"/>
    <w:rsid w:val="00AA2587"/>
    <w:rsid w:val="00AA2F32"/>
    <w:rsid w:val="00AA31C2"/>
    <w:rsid w:val="00AA3D38"/>
    <w:rsid w:val="00AA409F"/>
    <w:rsid w:val="00AA7119"/>
    <w:rsid w:val="00AA79B2"/>
    <w:rsid w:val="00AB0875"/>
    <w:rsid w:val="00AB3C0D"/>
    <w:rsid w:val="00AC1278"/>
    <w:rsid w:val="00AC329D"/>
    <w:rsid w:val="00AC47DB"/>
    <w:rsid w:val="00AC6E0B"/>
    <w:rsid w:val="00AC76AD"/>
    <w:rsid w:val="00AD5A04"/>
    <w:rsid w:val="00AE0D65"/>
    <w:rsid w:val="00AE3E19"/>
    <w:rsid w:val="00AE560A"/>
    <w:rsid w:val="00AE57E1"/>
    <w:rsid w:val="00AE67B5"/>
    <w:rsid w:val="00AE67D0"/>
    <w:rsid w:val="00AE6807"/>
    <w:rsid w:val="00AF270E"/>
    <w:rsid w:val="00AF51C9"/>
    <w:rsid w:val="00AF601A"/>
    <w:rsid w:val="00B031E6"/>
    <w:rsid w:val="00B04A10"/>
    <w:rsid w:val="00B127CB"/>
    <w:rsid w:val="00B1611A"/>
    <w:rsid w:val="00B16C49"/>
    <w:rsid w:val="00B170AF"/>
    <w:rsid w:val="00B218AF"/>
    <w:rsid w:val="00B23830"/>
    <w:rsid w:val="00B247B4"/>
    <w:rsid w:val="00B308FD"/>
    <w:rsid w:val="00B33389"/>
    <w:rsid w:val="00B40174"/>
    <w:rsid w:val="00B416DC"/>
    <w:rsid w:val="00B4491E"/>
    <w:rsid w:val="00B52F0F"/>
    <w:rsid w:val="00B53F17"/>
    <w:rsid w:val="00B651F2"/>
    <w:rsid w:val="00B65552"/>
    <w:rsid w:val="00B67D2F"/>
    <w:rsid w:val="00B76173"/>
    <w:rsid w:val="00B80F47"/>
    <w:rsid w:val="00B83D7C"/>
    <w:rsid w:val="00B872B9"/>
    <w:rsid w:val="00B873A7"/>
    <w:rsid w:val="00B907B1"/>
    <w:rsid w:val="00B9450C"/>
    <w:rsid w:val="00B947E2"/>
    <w:rsid w:val="00B95AEF"/>
    <w:rsid w:val="00B96FDF"/>
    <w:rsid w:val="00B974BC"/>
    <w:rsid w:val="00B97B5B"/>
    <w:rsid w:val="00BA1B91"/>
    <w:rsid w:val="00BA1E90"/>
    <w:rsid w:val="00BA7630"/>
    <w:rsid w:val="00BA7C6F"/>
    <w:rsid w:val="00BB7AEF"/>
    <w:rsid w:val="00BC2743"/>
    <w:rsid w:val="00BC324F"/>
    <w:rsid w:val="00BC3D73"/>
    <w:rsid w:val="00BC3EEF"/>
    <w:rsid w:val="00BC466F"/>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F0817"/>
    <w:rsid w:val="00BF5004"/>
    <w:rsid w:val="00BF51B0"/>
    <w:rsid w:val="00BF6262"/>
    <w:rsid w:val="00BF724F"/>
    <w:rsid w:val="00C0044A"/>
    <w:rsid w:val="00C01579"/>
    <w:rsid w:val="00C02835"/>
    <w:rsid w:val="00C030C3"/>
    <w:rsid w:val="00C07485"/>
    <w:rsid w:val="00C078BF"/>
    <w:rsid w:val="00C1381F"/>
    <w:rsid w:val="00C15B38"/>
    <w:rsid w:val="00C20B3A"/>
    <w:rsid w:val="00C23142"/>
    <w:rsid w:val="00C27E30"/>
    <w:rsid w:val="00C31BDB"/>
    <w:rsid w:val="00C32823"/>
    <w:rsid w:val="00C33CBD"/>
    <w:rsid w:val="00C34925"/>
    <w:rsid w:val="00C370AB"/>
    <w:rsid w:val="00C42036"/>
    <w:rsid w:val="00C440FC"/>
    <w:rsid w:val="00C47E18"/>
    <w:rsid w:val="00C502CC"/>
    <w:rsid w:val="00C536EA"/>
    <w:rsid w:val="00C53D78"/>
    <w:rsid w:val="00C54D3D"/>
    <w:rsid w:val="00C6114B"/>
    <w:rsid w:val="00C627DD"/>
    <w:rsid w:val="00C6496F"/>
    <w:rsid w:val="00C65766"/>
    <w:rsid w:val="00C67614"/>
    <w:rsid w:val="00C707E0"/>
    <w:rsid w:val="00C70978"/>
    <w:rsid w:val="00C723D1"/>
    <w:rsid w:val="00C747D7"/>
    <w:rsid w:val="00C77125"/>
    <w:rsid w:val="00C77715"/>
    <w:rsid w:val="00C8256C"/>
    <w:rsid w:val="00C834F2"/>
    <w:rsid w:val="00C86398"/>
    <w:rsid w:val="00C87192"/>
    <w:rsid w:val="00C91FB9"/>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FF1"/>
    <w:rsid w:val="00CC2094"/>
    <w:rsid w:val="00CC25B3"/>
    <w:rsid w:val="00CC4D84"/>
    <w:rsid w:val="00CC5B4D"/>
    <w:rsid w:val="00CC6D5E"/>
    <w:rsid w:val="00CD3F85"/>
    <w:rsid w:val="00CE0563"/>
    <w:rsid w:val="00CE3B21"/>
    <w:rsid w:val="00CF03D0"/>
    <w:rsid w:val="00CF06FF"/>
    <w:rsid w:val="00CF1360"/>
    <w:rsid w:val="00CF166B"/>
    <w:rsid w:val="00CF3A89"/>
    <w:rsid w:val="00CF3D13"/>
    <w:rsid w:val="00CF4FF0"/>
    <w:rsid w:val="00D029E0"/>
    <w:rsid w:val="00D03064"/>
    <w:rsid w:val="00D074AB"/>
    <w:rsid w:val="00D112AC"/>
    <w:rsid w:val="00D144BF"/>
    <w:rsid w:val="00D17872"/>
    <w:rsid w:val="00D21B21"/>
    <w:rsid w:val="00D21F21"/>
    <w:rsid w:val="00D23743"/>
    <w:rsid w:val="00D2472D"/>
    <w:rsid w:val="00D25E1A"/>
    <w:rsid w:val="00D2630C"/>
    <w:rsid w:val="00D2687B"/>
    <w:rsid w:val="00D308CA"/>
    <w:rsid w:val="00D32B2A"/>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6025B"/>
    <w:rsid w:val="00D61400"/>
    <w:rsid w:val="00D6194B"/>
    <w:rsid w:val="00D63247"/>
    <w:rsid w:val="00D63922"/>
    <w:rsid w:val="00D7050F"/>
    <w:rsid w:val="00D712A2"/>
    <w:rsid w:val="00D71396"/>
    <w:rsid w:val="00D72529"/>
    <w:rsid w:val="00D726A1"/>
    <w:rsid w:val="00D73F1E"/>
    <w:rsid w:val="00D75CFB"/>
    <w:rsid w:val="00D75E46"/>
    <w:rsid w:val="00D82623"/>
    <w:rsid w:val="00D84CE4"/>
    <w:rsid w:val="00D8673D"/>
    <w:rsid w:val="00D87241"/>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380E"/>
    <w:rsid w:val="00DC41EF"/>
    <w:rsid w:val="00DC57A0"/>
    <w:rsid w:val="00DC5CF0"/>
    <w:rsid w:val="00DD2A23"/>
    <w:rsid w:val="00DD55B6"/>
    <w:rsid w:val="00DD619D"/>
    <w:rsid w:val="00DD687F"/>
    <w:rsid w:val="00DE0A9C"/>
    <w:rsid w:val="00DE0FEE"/>
    <w:rsid w:val="00DE307B"/>
    <w:rsid w:val="00DE3218"/>
    <w:rsid w:val="00DE5E6B"/>
    <w:rsid w:val="00DE7C61"/>
    <w:rsid w:val="00DF3678"/>
    <w:rsid w:val="00DF6274"/>
    <w:rsid w:val="00DF781C"/>
    <w:rsid w:val="00E026B9"/>
    <w:rsid w:val="00E07F1C"/>
    <w:rsid w:val="00E15396"/>
    <w:rsid w:val="00E23667"/>
    <w:rsid w:val="00E23FB0"/>
    <w:rsid w:val="00E24AA8"/>
    <w:rsid w:val="00E2792A"/>
    <w:rsid w:val="00E3072E"/>
    <w:rsid w:val="00E30E86"/>
    <w:rsid w:val="00E327B3"/>
    <w:rsid w:val="00E33471"/>
    <w:rsid w:val="00E344D8"/>
    <w:rsid w:val="00E34E64"/>
    <w:rsid w:val="00E36F1F"/>
    <w:rsid w:val="00E3724F"/>
    <w:rsid w:val="00E4177B"/>
    <w:rsid w:val="00E42250"/>
    <w:rsid w:val="00E42452"/>
    <w:rsid w:val="00E4357B"/>
    <w:rsid w:val="00E43B29"/>
    <w:rsid w:val="00E44FB3"/>
    <w:rsid w:val="00E47670"/>
    <w:rsid w:val="00E47959"/>
    <w:rsid w:val="00E526E9"/>
    <w:rsid w:val="00E61D4D"/>
    <w:rsid w:val="00E61FFD"/>
    <w:rsid w:val="00E65983"/>
    <w:rsid w:val="00E6664C"/>
    <w:rsid w:val="00E671AA"/>
    <w:rsid w:val="00E71A6A"/>
    <w:rsid w:val="00E71DDC"/>
    <w:rsid w:val="00E758DC"/>
    <w:rsid w:val="00E76D13"/>
    <w:rsid w:val="00E8133C"/>
    <w:rsid w:val="00E834EC"/>
    <w:rsid w:val="00E85386"/>
    <w:rsid w:val="00E86D4C"/>
    <w:rsid w:val="00E877EE"/>
    <w:rsid w:val="00E953DD"/>
    <w:rsid w:val="00E96C48"/>
    <w:rsid w:val="00E972F7"/>
    <w:rsid w:val="00EA7B3D"/>
    <w:rsid w:val="00EB184D"/>
    <w:rsid w:val="00EB5073"/>
    <w:rsid w:val="00EB781B"/>
    <w:rsid w:val="00EC2A34"/>
    <w:rsid w:val="00EC4403"/>
    <w:rsid w:val="00EC7657"/>
    <w:rsid w:val="00ED13D6"/>
    <w:rsid w:val="00ED1DE9"/>
    <w:rsid w:val="00ED27FE"/>
    <w:rsid w:val="00EE2292"/>
    <w:rsid w:val="00EE531D"/>
    <w:rsid w:val="00EE7741"/>
    <w:rsid w:val="00EF2818"/>
    <w:rsid w:val="00EF2CE8"/>
    <w:rsid w:val="00EF4C12"/>
    <w:rsid w:val="00EF7839"/>
    <w:rsid w:val="00F02CFB"/>
    <w:rsid w:val="00F06BB2"/>
    <w:rsid w:val="00F10349"/>
    <w:rsid w:val="00F11167"/>
    <w:rsid w:val="00F12421"/>
    <w:rsid w:val="00F124BC"/>
    <w:rsid w:val="00F137B7"/>
    <w:rsid w:val="00F13FBA"/>
    <w:rsid w:val="00F1517F"/>
    <w:rsid w:val="00F1741A"/>
    <w:rsid w:val="00F21A28"/>
    <w:rsid w:val="00F22C03"/>
    <w:rsid w:val="00F23117"/>
    <w:rsid w:val="00F2345E"/>
    <w:rsid w:val="00F23854"/>
    <w:rsid w:val="00F25292"/>
    <w:rsid w:val="00F26E9F"/>
    <w:rsid w:val="00F2754A"/>
    <w:rsid w:val="00F335C3"/>
    <w:rsid w:val="00F35B54"/>
    <w:rsid w:val="00F3634B"/>
    <w:rsid w:val="00F4028C"/>
    <w:rsid w:val="00F42F5D"/>
    <w:rsid w:val="00F47227"/>
    <w:rsid w:val="00F47F65"/>
    <w:rsid w:val="00F51A59"/>
    <w:rsid w:val="00F51ED1"/>
    <w:rsid w:val="00F530B4"/>
    <w:rsid w:val="00F53319"/>
    <w:rsid w:val="00F6070E"/>
    <w:rsid w:val="00F6300A"/>
    <w:rsid w:val="00F63B3F"/>
    <w:rsid w:val="00F6596B"/>
    <w:rsid w:val="00F70249"/>
    <w:rsid w:val="00F719C7"/>
    <w:rsid w:val="00F80D8F"/>
    <w:rsid w:val="00F82FF9"/>
    <w:rsid w:val="00F83D66"/>
    <w:rsid w:val="00F86251"/>
    <w:rsid w:val="00F927E2"/>
    <w:rsid w:val="00F96764"/>
    <w:rsid w:val="00F96F6F"/>
    <w:rsid w:val="00F97B64"/>
    <w:rsid w:val="00FA0EDA"/>
    <w:rsid w:val="00FA2B75"/>
    <w:rsid w:val="00FA35F4"/>
    <w:rsid w:val="00FA42BB"/>
    <w:rsid w:val="00FA5220"/>
    <w:rsid w:val="00FB0A48"/>
    <w:rsid w:val="00FB39F0"/>
    <w:rsid w:val="00FB3E7E"/>
    <w:rsid w:val="00FB609A"/>
    <w:rsid w:val="00FB616F"/>
    <w:rsid w:val="00FB6E06"/>
    <w:rsid w:val="00FC33FB"/>
    <w:rsid w:val="00FC59CC"/>
    <w:rsid w:val="00FC7B1E"/>
    <w:rsid w:val="00FD0F3D"/>
    <w:rsid w:val="00FD25E7"/>
    <w:rsid w:val="00FD355B"/>
    <w:rsid w:val="00FD3BE7"/>
    <w:rsid w:val="00FD3EBD"/>
    <w:rsid w:val="00FD477B"/>
    <w:rsid w:val="00FD5F33"/>
    <w:rsid w:val="00FD7859"/>
    <w:rsid w:val="00FE03A2"/>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D23743"/>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D23743"/>
    <w:rPr>
      <w:rFonts w:ascii="Palatino Linotype" w:eastAsiaTheme="majorEastAsia" w:hAnsi="Palatino Linotype" w:cs="Times New Roman (Headings CS)"/>
      <w:b/>
      <w:color w:val="000000"/>
      <w:spacing w:val="2"/>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character" w:customStyle="1" w:styleId="mord">
    <w:name w:val="mord"/>
    <w:basedOn w:val="DefaultParagraphFont"/>
    <w:rsid w:val="00111F28"/>
  </w:style>
  <w:style w:type="character" w:customStyle="1" w:styleId="vlist-s">
    <w:name w:val="vlist-s"/>
    <w:basedOn w:val="DefaultParagraphFont"/>
    <w:rsid w:val="00111F28"/>
  </w:style>
  <w:style w:type="character" w:customStyle="1" w:styleId="mrel">
    <w:name w:val="mrel"/>
    <w:basedOn w:val="DefaultParagraphFont"/>
    <w:rsid w:val="00111F28"/>
  </w:style>
  <w:style w:type="character" w:customStyle="1" w:styleId="mbin">
    <w:name w:val="mbin"/>
    <w:basedOn w:val="DefaultParagraphFont"/>
    <w:rsid w:val="00111F28"/>
  </w:style>
  <w:style w:type="character" w:styleId="PlaceholderText">
    <w:name w:val="Placeholder Text"/>
    <w:basedOn w:val="DefaultParagraphFont"/>
    <w:uiPriority w:val="99"/>
    <w:semiHidden/>
    <w:rsid w:val="00111F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472669">
      <w:bodyDiv w:val="1"/>
      <w:marLeft w:val="0"/>
      <w:marRight w:val="0"/>
      <w:marTop w:val="0"/>
      <w:marBottom w:val="0"/>
      <w:divBdr>
        <w:top w:val="none" w:sz="0" w:space="0" w:color="auto"/>
        <w:left w:val="none" w:sz="0" w:space="0" w:color="auto"/>
        <w:bottom w:val="none" w:sz="0" w:space="0" w:color="auto"/>
        <w:right w:val="none" w:sz="0" w:space="0" w:color="auto"/>
      </w:divBdr>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 w:id="210175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2864</TotalTime>
  <Pages>10</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Mike L</cp:lastModifiedBy>
  <cp:revision>10</cp:revision>
  <cp:lastPrinted>2019-05-10T20:56:00Z</cp:lastPrinted>
  <dcterms:created xsi:type="dcterms:W3CDTF">2021-10-21T02:30:00Z</dcterms:created>
  <dcterms:modified xsi:type="dcterms:W3CDTF">2021-10-23T02:12:00Z</dcterms:modified>
</cp:coreProperties>
</file>