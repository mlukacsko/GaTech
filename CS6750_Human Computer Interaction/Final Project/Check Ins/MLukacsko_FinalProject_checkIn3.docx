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362577F6" w:rsidR="00FF7B33" w:rsidRPr="00951C77" w:rsidRDefault="006C0B1F" w:rsidP="00951C77">
      <w:pPr>
        <w:pStyle w:val="Title"/>
      </w:pPr>
      <w:r>
        <w:t>Human Computer Interaction CS6750: Final Project</w:t>
      </w:r>
    </w:p>
    <w:p w14:paraId="1CBB9882" w14:textId="4ED1A1D1" w:rsidR="00082AFD" w:rsidRDefault="006C0B1F" w:rsidP="003367F4">
      <w:pPr>
        <w:pStyle w:val="Subtitle"/>
      </w:pPr>
      <w:r>
        <w:t>Michael Lukacsko</w:t>
      </w:r>
      <w:r w:rsidR="00FF7B33">
        <w:br/>
      </w:r>
      <w:r>
        <w:t>mlukacsko3</w:t>
      </w:r>
      <w:r w:rsidR="00FF7B33" w:rsidRPr="00FF7B33">
        <w:t>@</w:t>
      </w:r>
      <w:r w:rsidR="00FD25E7">
        <w:t>gatech.edu</w:t>
      </w:r>
    </w:p>
    <w:p w14:paraId="77C7DD8E" w14:textId="63C4CE6D" w:rsidR="00D5034D" w:rsidRDefault="00C17F69" w:rsidP="003367F4">
      <w:pPr>
        <w:pStyle w:val="Heading1"/>
      </w:pPr>
      <w:r>
        <w:t>introduction</w:t>
      </w:r>
    </w:p>
    <w:p w14:paraId="6091D125" w14:textId="04BFF09E" w:rsidR="00B632FF" w:rsidRDefault="00FA54AE" w:rsidP="00C17F69">
      <w:pPr>
        <w:rPr>
          <w:rFonts w:eastAsiaTheme="minorHAnsi"/>
        </w:rPr>
      </w:pPr>
      <w:r>
        <w:rPr>
          <w:rFonts w:eastAsiaTheme="minorHAnsi"/>
        </w:rPr>
        <w:t>There has been a huge shift in</w:t>
      </w:r>
      <w:r w:rsidR="003367F4">
        <w:rPr>
          <w:rFonts w:eastAsiaTheme="minorHAnsi"/>
        </w:rPr>
        <w:t xml:space="preserve"> </w:t>
      </w:r>
      <w:r>
        <w:rPr>
          <w:rFonts w:eastAsiaTheme="minorHAnsi"/>
        </w:rPr>
        <w:t xml:space="preserve">fitness </w:t>
      </w:r>
      <w:r w:rsidR="003367F4">
        <w:rPr>
          <w:rFonts w:eastAsiaTheme="minorHAnsi"/>
        </w:rPr>
        <w:t xml:space="preserve">routines </w:t>
      </w:r>
      <w:r>
        <w:rPr>
          <w:rFonts w:eastAsiaTheme="minorHAnsi"/>
        </w:rPr>
        <w:t>moving</w:t>
      </w:r>
      <w:r w:rsidR="003367F4">
        <w:rPr>
          <w:rFonts w:eastAsiaTheme="minorHAnsi"/>
        </w:rPr>
        <w:t xml:space="preserve"> from the gym to the home</w:t>
      </w:r>
      <w:r>
        <w:rPr>
          <w:rFonts w:eastAsiaTheme="minorHAnsi"/>
        </w:rPr>
        <w:t xml:space="preserve"> over the past few years</w:t>
      </w:r>
      <w:r w:rsidR="003367F4">
        <w:rPr>
          <w:rFonts w:eastAsiaTheme="minorHAnsi"/>
        </w:rPr>
        <w:t xml:space="preserve">.  </w:t>
      </w:r>
      <w:r>
        <w:rPr>
          <w:rFonts w:eastAsiaTheme="minorHAnsi"/>
        </w:rPr>
        <w:t xml:space="preserve">This is due in part </w:t>
      </w:r>
      <w:r w:rsidR="0097689C">
        <w:rPr>
          <w:rFonts w:eastAsiaTheme="minorHAnsi"/>
        </w:rPr>
        <w:t>because of</w:t>
      </w:r>
      <w:r>
        <w:rPr>
          <w:rFonts w:eastAsiaTheme="minorHAnsi"/>
        </w:rPr>
        <w:t xml:space="preserve"> the corona virus pandemic, lockdowns, and social distancing, but also because of increasingly sophisticated wearables, health tracking, and social media.  </w:t>
      </w:r>
      <w:r w:rsidR="003367F4">
        <w:rPr>
          <w:rFonts w:eastAsiaTheme="minorHAnsi"/>
        </w:rPr>
        <w:t xml:space="preserve">As a result, at-home gyms and fitness apps have boomed in popularity.  </w:t>
      </w:r>
      <w:r w:rsidR="004850FD">
        <w:rPr>
          <w:rFonts w:eastAsiaTheme="minorHAnsi"/>
        </w:rPr>
        <w:t xml:space="preserve">From March 2020 to October 2020, health </w:t>
      </w:r>
      <w:r w:rsidR="004850FD" w:rsidRPr="004850FD">
        <w:rPr>
          <w:rFonts w:eastAsiaTheme="minorHAnsi"/>
        </w:rPr>
        <w:t>and fitness equipment revenue more than doubled to $2.3 billion</w:t>
      </w:r>
      <w:r w:rsidR="004850FD">
        <w:rPr>
          <w:rFonts w:eastAsiaTheme="minorHAnsi"/>
        </w:rPr>
        <w:t xml:space="preserve"> </w:t>
      </w:r>
      <w:r w:rsidR="004850FD" w:rsidRPr="004850FD">
        <w:rPr>
          <w:rFonts w:eastAsiaTheme="minorHAnsi"/>
        </w:rPr>
        <w:t>according to NPD retail data</w:t>
      </w:r>
      <w:r w:rsidR="004850FD">
        <w:rPr>
          <w:rFonts w:eastAsiaTheme="minorHAnsi"/>
        </w:rPr>
        <w:t xml:space="preserve"> (Shaban 2021).  Moreover, the sale </w:t>
      </w:r>
      <w:r w:rsidR="004850FD" w:rsidRPr="004850FD">
        <w:rPr>
          <w:rFonts w:eastAsiaTheme="minorHAnsi"/>
        </w:rPr>
        <w:t>of treadmills soared 135 percent while those of stationary bikes nearly tripled</w:t>
      </w:r>
      <w:r w:rsidR="004850FD">
        <w:rPr>
          <w:rFonts w:eastAsiaTheme="minorHAnsi"/>
        </w:rPr>
        <w:t xml:space="preserve"> (Shaban 2021).  One </w:t>
      </w:r>
      <w:r w:rsidR="008A6332">
        <w:rPr>
          <w:rFonts w:eastAsiaTheme="minorHAnsi"/>
        </w:rPr>
        <w:t xml:space="preserve">such company who has benefited from the shift of gyms to at-home </w:t>
      </w:r>
      <w:r w:rsidR="00811031">
        <w:rPr>
          <w:rFonts w:eastAsiaTheme="minorHAnsi"/>
        </w:rPr>
        <w:t>fitness is</w:t>
      </w:r>
      <w:r w:rsidR="003367F4">
        <w:rPr>
          <w:rFonts w:eastAsiaTheme="minorHAnsi"/>
        </w:rPr>
        <w:t xml:space="preserve"> Peloto</w:t>
      </w:r>
      <w:r w:rsidR="00811031">
        <w:rPr>
          <w:rFonts w:eastAsiaTheme="minorHAnsi"/>
        </w:rPr>
        <w:t xml:space="preserve">n.  With over 5.9 million members on the platform </w:t>
      </w:r>
      <w:r w:rsidR="00811031" w:rsidRPr="00811031">
        <w:rPr>
          <w:rFonts w:eastAsiaTheme="minorHAnsi"/>
        </w:rPr>
        <w:t>(</w:t>
      </w:r>
      <w:r w:rsidR="00533323">
        <w:rPr>
          <w:rFonts w:eastAsiaTheme="minorHAnsi"/>
        </w:rPr>
        <w:t>Dean, 2021</w:t>
      </w:r>
      <w:r w:rsidR="00811031" w:rsidRPr="00811031">
        <w:rPr>
          <w:rFonts w:eastAsiaTheme="minorHAnsi"/>
        </w:rPr>
        <w:t>)</w:t>
      </w:r>
      <w:r w:rsidR="00533323">
        <w:rPr>
          <w:rFonts w:eastAsiaTheme="minorHAnsi"/>
        </w:rPr>
        <w:t>, the Peloton app</w:t>
      </w:r>
      <w:r w:rsidR="00811031">
        <w:rPr>
          <w:rFonts w:eastAsiaTheme="minorHAnsi"/>
        </w:rPr>
        <w:t xml:space="preserve"> </w:t>
      </w:r>
      <w:r w:rsidR="003367F4">
        <w:rPr>
          <w:rFonts w:eastAsiaTheme="minorHAnsi"/>
        </w:rPr>
        <w:t xml:space="preserve">offers its users access to workout classes via an app </w:t>
      </w:r>
      <w:r w:rsidR="001E5670">
        <w:rPr>
          <w:rFonts w:eastAsiaTheme="minorHAnsi"/>
        </w:rPr>
        <w:t>in addition to</w:t>
      </w:r>
      <w:r w:rsidR="003367F4">
        <w:rPr>
          <w:rFonts w:eastAsiaTheme="minorHAnsi"/>
        </w:rPr>
        <w:t xml:space="preserve"> being integrated with Peloton branded equipment.  Users who pay for the Peloton subscription can attend live classes scheduled </w:t>
      </w:r>
      <w:r w:rsidR="004B3883">
        <w:rPr>
          <w:rFonts w:eastAsiaTheme="minorHAnsi"/>
        </w:rPr>
        <w:t>daily</w:t>
      </w:r>
      <w:r w:rsidR="003367F4">
        <w:rPr>
          <w:rFonts w:eastAsiaTheme="minorHAnsi"/>
        </w:rPr>
        <w:t xml:space="preserve"> or join recorded classes on-demand.  </w:t>
      </w:r>
    </w:p>
    <w:p w14:paraId="7A7366BA" w14:textId="3933F78D" w:rsidR="006145BC" w:rsidRDefault="0097689C" w:rsidP="006145BC">
      <w:pPr>
        <w:pStyle w:val="FigureCaption"/>
      </w:pPr>
      <w:r>
        <w:rPr>
          <w:noProof/>
        </w:rPr>
        <w:drawing>
          <wp:anchor distT="0" distB="0" distL="114300" distR="114300" simplePos="0" relativeHeight="251658240" behindDoc="0" locked="0" layoutInCell="1" allowOverlap="1" wp14:anchorId="20408483" wp14:editId="3AAF5489">
            <wp:simplePos x="0" y="0"/>
            <wp:positionH relativeFrom="margin">
              <wp:posOffset>909587</wp:posOffset>
            </wp:positionH>
            <wp:positionV relativeFrom="paragraph">
              <wp:posOffset>609533</wp:posOffset>
            </wp:positionV>
            <wp:extent cx="1539775" cy="2613809"/>
            <wp:effectExtent l="114300" t="114300" r="137160" b="14859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8659" cy="2628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8D63613" wp14:editId="734AEA40">
            <wp:simplePos x="0" y="0"/>
            <wp:positionH relativeFrom="margin">
              <wp:posOffset>2694545</wp:posOffset>
            </wp:positionH>
            <wp:positionV relativeFrom="paragraph">
              <wp:posOffset>628784</wp:posOffset>
            </wp:positionV>
            <wp:extent cx="1615401" cy="2595559"/>
            <wp:effectExtent l="133350" t="114300" r="118745" b="16700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4827" cy="2610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145BC">
        <w:t xml:space="preserve">Peloton app Strength classes and filter options.  Source: IOS Peloton App.  </w:t>
      </w:r>
      <w:r w:rsidR="00135E28">
        <w:t>Source: Author</w:t>
      </w:r>
    </w:p>
    <w:p w14:paraId="4C4970B4" w14:textId="320FCD30" w:rsidR="00B632FF" w:rsidRDefault="00201B3C" w:rsidP="00B632FF">
      <w:pPr>
        <w:rPr>
          <w:rFonts w:eastAsiaTheme="minorHAnsi"/>
        </w:rPr>
      </w:pPr>
      <w:r>
        <w:rPr>
          <w:rFonts w:eastAsiaTheme="minorHAnsi"/>
        </w:rPr>
        <w:lastRenderedPageBreak/>
        <w:t>Now, d</w:t>
      </w:r>
      <w:r w:rsidR="00B632FF">
        <w:rPr>
          <w:rFonts w:eastAsiaTheme="minorHAnsi"/>
        </w:rPr>
        <w:t xml:space="preserve">espite the flexibility offered by Peloton to schedule and attend workouts, it does not allow the user to create </w:t>
      </w:r>
      <w:r>
        <w:rPr>
          <w:rFonts w:eastAsiaTheme="minorHAnsi"/>
        </w:rPr>
        <w:t>tailored</w:t>
      </w:r>
      <w:r w:rsidR="00B632FF">
        <w:rPr>
          <w:rFonts w:eastAsiaTheme="minorHAnsi"/>
        </w:rPr>
        <w:t xml:space="preserve"> body part split workouts</w:t>
      </w:r>
      <w:r>
        <w:rPr>
          <w:rFonts w:eastAsiaTheme="minorHAnsi"/>
        </w:rPr>
        <w:t>, or dividing training sessions to focus on different movements, lifts, or body regions,</w:t>
      </w:r>
      <w:r w:rsidR="00B632FF">
        <w:rPr>
          <w:rFonts w:eastAsiaTheme="minorHAnsi"/>
        </w:rPr>
        <w:t xml:space="preserve"> to their schedules.  Figure 1 above shows one of the class types, </w:t>
      </w:r>
      <w:r>
        <w:rPr>
          <w:rFonts w:eastAsiaTheme="minorHAnsi"/>
        </w:rPr>
        <w:t>S</w:t>
      </w:r>
      <w:r w:rsidR="00B632FF">
        <w:rPr>
          <w:rFonts w:eastAsiaTheme="minorHAnsi"/>
        </w:rPr>
        <w:t>trength, and the filter functionality available to users.</w:t>
      </w:r>
      <w:r w:rsidR="00AB4DC8">
        <w:rPr>
          <w:rFonts w:eastAsiaTheme="minorHAnsi"/>
        </w:rPr>
        <w:t xml:space="preserve"> </w:t>
      </w:r>
      <w:r w:rsidR="00B632FF">
        <w:rPr>
          <w:rFonts w:eastAsiaTheme="minorHAnsi"/>
        </w:rPr>
        <w:t xml:space="preserve"> Additional class types include yoga, cardio, meditation, running, cycling, walking, and two different bootcamp style classes</w:t>
      </w:r>
      <w:r w:rsidR="00AB4DC8">
        <w:rPr>
          <w:rFonts w:eastAsiaTheme="minorHAnsi"/>
        </w:rPr>
        <w:t xml:space="preserve">. </w:t>
      </w:r>
      <w:r w:rsidR="00B632FF">
        <w:rPr>
          <w:rFonts w:eastAsiaTheme="minorHAnsi"/>
        </w:rPr>
        <w:t xml:space="preserve">Each of these </w:t>
      </w:r>
      <w:r w:rsidR="004A3AA8">
        <w:rPr>
          <w:rFonts w:eastAsiaTheme="minorHAnsi"/>
        </w:rPr>
        <w:t>classes</w:t>
      </w:r>
      <w:r w:rsidR="00B632FF">
        <w:rPr>
          <w:rFonts w:eastAsiaTheme="minorHAnsi"/>
        </w:rPr>
        <w:t xml:space="preserve"> include the ability to filter based on </w:t>
      </w:r>
      <w:r w:rsidR="00945607">
        <w:rPr>
          <w:rFonts w:eastAsiaTheme="minorHAnsi"/>
        </w:rPr>
        <w:t xml:space="preserve">the </w:t>
      </w:r>
      <w:r w:rsidR="004B3883">
        <w:rPr>
          <w:rFonts w:eastAsiaTheme="minorHAnsi"/>
        </w:rPr>
        <w:t>user’s</w:t>
      </w:r>
      <w:r w:rsidR="00945607">
        <w:rPr>
          <w:rFonts w:eastAsiaTheme="minorHAnsi"/>
        </w:rPr>
        <w:t xml:space="preserve"> preference of class duration, instructor, difficulty, and language</w:t>
      </w:r>
      <w:r>
        <w:rPr>
          <w:rFonts w:eastAsiaTheme="minorHAnsi"/>
        </w:rPr>
        <w:t xml:space="preserve">, however, the task of creating workout splits is not a feature offered within the Peloton </w:t>
      </w:r>
      <w:r w:rsidR="00AB4DC8">
        <w:rPr>
          <w:rFonts w:eastAsiaTheme="minorHAnsi"/>
        </w:rPr>
        <w:t xml:space="preserve">app. </w:t>
      </w:r>
      <w:r>
        <w:rPr>
          <w:rFonts w:eastAsiaTheme="minorHAnsi"/>
        </w:rPr>
        <w:t>This task will be the focus of study for this assignment.</w:t>
      </w:r>
    </w:p>
    <w:p w14:paraId="50BE45FD" w14:textId="3B494F21" w:rsidR="00201B3C" w:rsidRDefault="00201B3C" w:rsidP="00B632FF">
      <w:pPr>
        <w:rPr>
          <w:rFonts w:eastAsiaTheme="minorHAnsi"/>
        </w:rPr>
      </w:pPr>
    </w:p>
    <w:p w14:paraId="066D8101" w14:textId="7A913543" w:rsidR="00201B3C" w:rsidRDefault="00201B3C" w:rsidP="00201B3C">
      <w:pPr>
        <w:pStyle w:val="Heading1"/>
        <w:rPr>
          <w:rFonts w:eastAsiaTheme="minorHAnsi"/>
        </w:rPr>
      </w:pPr>
      <w:r>
        <w:rPr>
          <w:rFonts w:eastAsiaTheme="minorHAnsi"/>
        </w:rPr>
        <w:t>Initial needfinding</w:t>
      </w:r>
    </w:p>
    <w:p w14:paraId="2FB54493" w14:textId="6BDBBCA1" w:rsidR="007174D7" w:rsidRPr="007174D7" w:rsidRDefault="007174D7" w:rsidP="007174D7">
      <w:pPr>
        <w:pStyle w:val="Heading2"/>
      </w:pPr>
      <w:r>
        <w:rPr>
          <w:rFonts w:eastAsiaTheme="minorHAnsi"/>
        </w:rPr>
        <w:t>Domain and Problem Space</w:t>
      </w:r>
    </w:p>
    <w:p w14:paraId="0AAE58DC" w14:textId="171C23FB" w:rsidR="00393BED" w:rsidRDefault="0097689C" w:rsidP="00201B3C">
      <w:r>
        <w:rPr>
          <w:rFonts w:eastAsiaTheme="minorHAnsi"/>
        </w:rPr>
        <w:t>The health</w:t>
      </w:r>
      <w:r w:rsidR="001E3DF2">
        <w:rPr>
          <w:rFonts w:eastAsiaTheme="minorHAnsi"/>
        </w:rPr>
        <w:t xml:space="preserve"> and fitness </w:t>
      </w:r>
      <w:r w:rsidR="00945607">
        <w:rPr>
          <w:rFonts w:eastAsiaTheme="minorHAnsi"/>
        </w:rPr>
        <w:t xml:space="preserve">app </w:t>
      </w:r>
      <w:r>
        <w:rPr>
          <w:rFonts w:eastAsiaTheme="minorHAnsi"/>
        </w:rPr>
        <w:t xml:space="preserve">domain </w:t>
      </w:r>
      <w:r w:rsidR="00945607">
        <w:rPr>
          <w:rFonts w:eastAsiaTheme="minorHAnsi"/>
        </w:rPr>
        <w:t>are</w:t>
      </w:r>
      <w:r w:rsidR="001E3DF2">
        <w:rPr>
          <w:rFonts w:eastAsiaTheme="minorHAnsi"/>
        </w:rPr>
        <w:t xml:space="preserve"> a worldwide industry supporting digital products across all </w:t>
      </w:r>
      <w:r w:rsidR="00FA54AE">
        <w:rPr>
          <w:rFonts w:eastAsiaTheme="minorHAnsi"/>
        </w:rPr>
        <w:t xml:space="preserve">major </w:t>
      </w:r>
      <w:r w:rsidR="001E3DF2">
        <w:rPr>
          <w:rFonts w:eastAsiaTheme="minorHAnsi"/>
        </w:rPr>
        <w:t>mobile platforms.</w:t>
      </w:r>
      <w:r>
        <w:rPr>
          <w:rFonts w:eastAsiaTheme="minorHAnsi"/>
        </w:rPr>
        <w:t xml:space="preserve">  The domain </w:t>
      </w:r>
      <w:r w:rsidR="00C53A66">
        <w:rPr>
          <w:rFonts w:eastAsiaTheme="minorHAnsi"/>
        </w:rPr>
        <w:t>has an abundance and diverse range of health and fitness apps.  I</w:t>
      </w:r>
      <w:r>
        <w:rPr>
          <w:rFonts w:eastAsiaTheme="minorHAnsi"/>
        </w:rPr>
        <w:t xml:space="preserve">n </w:t>
      </w:r>
      <w:r w:rsidR="00C53A66">
        <w:rPr>
          <w:rFonts w:eastAsiaTheme="minorHAnsi"/>
        </w:rPr>
        <w:t>fact,</w:t>
      </w:r>
      <w:r>
        <w:rPr>
          <w:rFonts w:eastAsiaTheme="minorHAnsi"/>
        </w:rPr>
        <w:t xml:space="preserve"> </w:t>
      </w:r>
      <w:r w:rsidR="00FD63B7">
        <w:rPr>
          <w:rFonts w:eastAsiaTheme="minorHAnsi"/>
        </w:rPr>
        <w:t>a</w:t>
      </w:r>
      <w:r w:rsidRPr="0097689C">
        <w:rPr>
          <w:rFonts w:eastAsiaTheme="minorHAnsi"/>
        </w:rPr>
        <w:t xml:space="preserve">pp </w:t>
      </w:r>
      <w:r w:rsidR="00FD63B7">
        <w:rPr>
          <w:rFonts w:eastAsiaTheme="minorHAnsi"/>
        </w:rPr>
        <w:t>d</w:t>
      </w:r>
      <w:r w:rsidRPr="0097689C">
        <w:rPr>
          <w:rFonts w:eastAsiaTheme="minorHAnsi"/>
        </w:rPr>
        <w:t xml:space="preserve">evelopers </w:t>
      </w:r>
      <w:r w:rsidR="00FD63B7">
        <w:rPr>
          <w:rFonts w:eastAsiaTheme="minorHAnsi"/>
        </w:rPr>
        <w:t xml:space="preserve">launched more </w:t>
      </w:r>
      <w:r w:rsidRPr="0097689C">
        <w:rPr>
          <w:rFonts w:eastAsiaTheme="minorHAnsi"/>
        </w:rPr>
        <w:t xml:space="preserve">than 71,000 </w:t>
      </w:r>
      <w:r w:rsidR="00FD63B7">
        <w:rPr>
          <w:rFonts w:eastAsiaTheme="minorHAnsi"/>
        </w:rPr>
        <w:t>n</w:t>
      </w:r>
      <w:r w:rsidRPr="0097689C">
        <w:rPr>
          <w:rFonts w:eastAsiaTheme="minorHAnsi"/>
        </w:rPr>
        <w:t xml:space="preserve">ew </w:t>
      </w:r>
      <w:r w:rsidR="00FD63B7">
        <w:rPr>
          <w:rFonts w:eastAsiaTheme="minorHAnsi"/>
        </w:rPr>
        <w:t>h</w:t>
      </w:r>
      <w:r w:rsidRPr="0097689C">
        <w:rPr>
          <w:rFonts w:eastAsiaTheme="minorHAnsi"/>
        </w:rPr>
        <w:t xml:space="preserve">ealth and </w:t>
      </w:r>
      <w:r w:rsidR="00FD63B7">
        <w:rPr>
          <w:rFonts w:eastAsiaTheme="minorHAnsi"/>
        </w:rPr>
        <w:t>fitness</w:t>
      </w:r>
      <w:r w:rsidRPr="0097689C">
        <w:rPr>
          <w:rFonts w:eastAsiaTheme="minorHAnsi"/>
        </w:rPr>
        <w:t xml:space="preserve"> </w:t>
      </w:r>
      <w:r w:rsidR="00FD63B7">
        <w:rPr>
          <w:rFonts w:eastAsiaTheme="minorHAnsi"/>
        </w:rPr>
        <w:t>p</w:t>
      </w:r>
      <w:r w:rsidRPr="0097689C">
        <w:rPr>
          <w:rFonts w:eastAsiaTheme="minorHAnsi"/>
        </w:rPr>
        <w:t>roducts in 2020</w:t>
      </w:r>
      <w:r w:rsidR="00FD63B7">
        <w:rPr>
          <w:rFonts w:eastAsiaTheme="minorHAnsi"/>
        </w:rPr>
        <w:t xml:space="preserve"> (</w:t>
      </w:r>
      <w:r w:rsidR="00FD63B7" w:rsidRPr="00FD63B7">
        <w:t>Sydow, L. 2021</w:t>
      </w:r>
      <w:r w:rsidR="00FD63B7">
        <w:t>), and i</w:t>
      </w:r>
      <w:r w:rsidR="00B54CBB">
        <w:t>s</w:t>
      </w:r>
      <w:r w:rsidR="00FD63B7">
        <w:t xml:space="preserve"> categorized by challenges </w:t>
      </w:r>
      <w:r w:rsidR="00B54CBB">
        <w:t xml:space="preserve">in data integrity and privacy protection, development time, integration of wearables, and regular updates.  </w:t>
      </w:r>
      <w:r w:rsidR="00A87502">
        <w:t>The breadth of health and fitness, combined with the need for data protection, make</w:t>
      </w:r>
      <w:r w:rsidR="004A3AA8">
        <w:t>s</w:t>
      </w:r>
      <w:r w:rsidR="00A87502">
        <w:t xml:space="preserve"> digital fitness an attractive research area for human computer interaction (HCI).  </w:t>
      </w:r>
    </w:p>
    <w:p w14:paraId="79A1B3DC" w14:textId="77B48D09" w:rsidR="003D6F12" w:rsidRDefault="00292BDE" w:rsidP="00201B3C">
      <w:r>
        <w:t xml:space="preserve">Because of the enormous number of </w:t>
      </w:r>
      <w:r w:rsidR="00775F7C">
        <w:t>exploratory</w:t>
      </w:r>
      <w:r>
        <w:t xml:space="preserve"> opportunities, the class of workout and exercise app interfaces was selected </w:t>
      </w:r>
      <w:r w:rsidR="00775F7C">
        <w:t xml:space="preserve">due to their </w:t>
      </w:r>
      <w:r>
        <w:t xml:space="preserve">user-friendliness to the public and universal appeal.  As opposed to nutrition and/or activity </w:t>
      </w:r>
      <w:r w:rsidR="00D36DA5">
        <w:t xml:space="preserve">tracking health and fitness apps, which appeal to a smaller subset of at-home workout routines, workout and exercise apps form an essential interface between users and fitness goals.   </w:t>
      </w:r>
      <w:r w:rsidR="00775F7C">
        <w:t xml:space="preserve">Furthermore, as it relates to fitness goals, the benefits of workout splits are plentiful and integrating them within </w:t>
      </w:r>
      <w:r w:rsidR="00471060">
        <w:t xml:space="preserve">a workout </w:t>
      </w:r>
      <w:r w:rsidR="00775F7C">
        <w:t xml:space="preserve">app is advantageous to the user.  </w:t>
      </w:r>
      <w:r w:rsidR="00E21C18">
        <w:t>A general rule of thumb is at l</w:t>
      </w:r>
      <w:r w:rsidR="00471060" w:rsidRPr="00471060">
        <w:t xml:space="preserve">east 48 hours should be allowed between </w:t>
      </w:r>
      <w:r w:rsidR="00E21C18">
        <w:t>high</w:t>
      </w:r>
      <w:r w:rsidR="00471060" w:rsidRPr="00471060">
        <w:t xml:space="preserve"> intensity exercise of the same muscle groups</w:t>
      </w:r>
      <w:r w:rsidR="00E21C18">
        <w:t xml:space="preserve"> to allow </w:t>
      </w:r>
      <w:r w:rsidR="00471060" w:rsidRPr="00471060">
        <w:t xml:space="preserve">your muscles the </w:t>
      </w:r>
      <w:r w:rsidR="003D6F12" w:rsidRPr="00471060">
        <w:t>opp</w:t>
      </w:r>
      <w:r w:rsidR="003D6F12">
        <w:t>o</w:t>
      </w:r>
      <w:r w:rsidR="003D6F12" w:rsidRPr="00471060">
        <w:t>rtunity</w:t>
      </w:r>
      <w:r w:rsidR="00471060" w:rsidRPr="00471060">
        <w:t xml:space="preserve"> to rebuild and reduce </w:t>
      </w:r>
      <w:r w:rsidR="003D6F12">
        <w:t>any risks due to overtraining</w:t>
      </w:r>
      <w:r w:rsidR="00E21C18">
        <w:t xml:space="preserve">.  </w:t>
      </w:r>
      <w:r w:rsidR="003D6F12">
        <w:t xml:space="preserve">As such, enabling the user to utilize workout splits, or suggesting the benefits of </w:t>
      </w:r>
      <w:r w:rsidR="003D6F12">
        <w:lastRenderedPageBreak/>
        <w:t xml:space="preserve">training using workout splits, is not only informative, but also reduces the risk of injury to the user and maximizes recovery time and muscle growth.  </w:t>
      </w:r>
    </w:p>
    <w:p w14:paraId="64937E2A" w14:textId="314646BB" w:rsidR="003D4BFE" w:rsidRDefault="003D4BFE" w:rsidP="003D4BFE">
      <w:pPr>
        <w:pStyle w:val="Heading2"/>
      </w:pPr>
      <w:r>
        <w:t>User Types</w:t>
      </w:r>
    </w:p>
    <w:p w14:paraId="2BB99F00" w14:textId="771E07EB" w:rsidR="001C3AE2" w:rsidRDefault="004B3883" w:rsidP="001C3AE2">
      <w:r>
        <w:t xml:space="preserve">The intent of this assignment is to improve the workout </w:t>
      </w:r>
      <w:r w:rsidR="00A44BF1">
        <w:t xml:space="preserve">functionality of the Peloton app for all iPhone and iPad users.  </w:t>
      </w:r>
      <w:r w:rsidR="00E77913">
        <w:t xml:space="preserve">Users who are applicable to this problem space are </w:t>
      </w:r>
      <w:r w:rsidR="00A44BF1">
        <w:t>new and experienced users</w:t>
      </w:r>
      <w:r w:rsidR="00E77913">
        <w:t xml:space="preserve"> who use </w:t>
      </w:r>
      <w:r w:rsidR="00A44BF1">
        <w:t xml:space="preserve">any </w:t>
      </w:r>
      <w:r w:rsidR="000C1FDB">
        <w:t xml:space="preserve">of the workout </w:t>
      </w:r>
      <w:r w:rsidR="00A44BF1">
        <w:t>feature</w:t>
      </w:r>
      <w:r w:rsidR="000C1FDB">
        <w:t>s</w:t>
      </w:r>
      <w:r w:rsidR="00A44BF1">
        <w:t xml:space="preserve"> </w:t>
      </w:r>
      <w:r w:rsidR="000C1FDB">
        <w:t>available in</w:t>
      </w:r>
      <w:r w:rsidR="00A44BF1">
        <w:t xml:space="preserve"> the Peloton app.  This would include a user who works </w:t>
      </w:r>
      <w:r w:rsidR="007174D7">
        <w:t xml:space="preserve">out </w:t>
      </w:r>
      <w:r w:rsidR="00A44BF1">
        <w:t xml:space="preserve">from home a </w:t>
      </w:r>
      <w:r w:rsidR="007174D7">
        <w:t xml:space="preserve">once to a </w:t>
      </w:r>
      <w:r w:rsidR="00A44BF1">
        <w:t xml:space="preserve">few times a month to users who use the Peloton app for multiple classes daily.  </w:t>
      </w:r>
      <w:r w:rsidR="007174D7">
        <w:t>Also, b</w:t>
      </w:r>
      <w:r w:rsidR="00E77913">
        <w:t>ecause most fitness apps are subscription based and require payment, users will be limited to those over the age of 18.</w:t>
      </w:r>
    </w:p>
    <w:p w14:paraId="11DF87EF" w14:textId="38126774" w:rsidR="00AC6A95" w:rsidRDefault="00AC6A95" w:rsidP="007174D7">
      <w:pPr>
        <w:pStyle w:val="Heading2"/>
      </w:pPr>
      <w:proofErr w:type="spellStart"/>
      <w:r>
        <w:t>Needfinding</w:t>
      </w:r>
      <w:proofErr w:type="spellEnd"/>
      <w:r>
        <w:t xml:space="preserve"> Plan</w:t>
      </w:r>
    </w:p>
    <w:p w14:paraId="35179586" w14:textId="74A1D181" w:rsidR="00AC6A95" w:rsidRPr="00AC6A95" w:rsidRDefault="00AC6A95" w:rsidP="00AC6A95">
      <w:r>
        <w:t>The problem space described above leaves a gap in the potential effectiveness of the Peloton app and to its users.  To look into improving this</w:t>
      </w:r>
      <w:r w:rsidR="0070371B">
        <w:t xml:space="preserve">, two </w:t>
      </w:r>
      <w:proofErr w:type="spellStart"/>
      <w:r w:rsidR="0070371B">
        <w:t>needfinding</w:t>
      </w:r>
      <w:proofErr w:type="spellEnd"/>
      <w:r w:rsidR="0070371B">
        <w:t xml:space="preserve"> exercises will be employed.  </w:t>
      </w:r>
      <w:r>
        <w:t xml:space="preserve"> </w:t>
      </w:r>
      <w:r w:rsidR="0070371B">
        <w:t xml:space="preserve">First, a survey will be deployed to users of the Peloton app.  The intent of this </w:t>
      </w:r>
      <w:proofErr w:type="spellStart"/>
      <w:r w:rsidR="0070371B">
        <w:t>needfinding</w:t>
      </w:r>
      <w:proofErr w:type="spellEnd"/>
      <w:r w:rsidR="0070371B">
        <w:t xml:space="preserve"> will be to form a data inventory and summarize the results.  </w:t>
      </w:r>
      <w:r w:rsidR="00890D43">
        <w:t xml:space="preserve">Second, I will research approximately 50 product reviews.  The product reviews will come from research on the internet as well as reviews of the Peloton app via the IOS app store.  Given that the IOS app store shows there are 643,000 people who have rated this app, reading existing product reviews should be a very effective indication of what users believe are the strengths and weaknesses of the app.  </w:t>
      </w:r>
    </w:p>
    <w:p w14:paraId="1205F947" w14:textId="6D5285AF" w:rsidR="007174D7" w:rsidRDefault="007174D7" w:rsidP="00AC6A95">
      <w:pPr>
        <w:pStyle w:val="Heading3"/>
      </w:pPr>
      <w:proofErr w:type="spellStart"/>
      <w:r>
        <w:t>Needfinding</w:t>
      </w:r>
      <w:proofErr w:type="spellEnd"/>
      <w:r w:rsidR="00742763">
        <w:t xml:space="preserve"> </w:t>
      </w:r>
      <w:r w:rsidR="003216B3">
        <w:t xml:space="preserve">Execution </w:t>
      </w:r>
      <w:r w:rsidR="00742763">
        <w:t>1 – Surveys</w:t>
      </w:r>
    </w:p>
    <w:p w14:paraId="1545CC1C" w14:textId="640B4F46" w:rsidR="0070371B" w:rsidRDefault="000C1FDB" w:rsidP="00213DBE">
      <w:r>
        <w:t xml:space="preserve">Because of the asynchronous way </w:t>
      </w:r>
      <w:r w:rsidR="00213DBE">
        <w:t xml:space="preserve">which </w:t>
      </w:r>
      <w:r>
        <w:t xml:space="preserve">surveys can be completed, this was the first task employed in my </w:t>
      </w:r>
      <w:proofErr w:type="spellStart"/>
      <w:r>
        <w:t>needfinding</w:t>
      </w:r>
      <w:proofErr w:type="spellEnd"/>
      <w:r>
        <w:t xml:space="preserve"> </w:t>
      </w:r>
      <w:r w:rsidR="00213DBE">
        <w:t>plan</w:t>
      </w:r>
      <w:r>
        <w:t xml:space="preserve">.  </w:t>
      </w:r>
      <w:r w:rsidR="009C514C" w:rsidRPr="00603580">
        <w:t>Th</w:t>
      </w:r>
      <w:r w:rsidR="000466A6" w:rsidRPr="00603580">
        <w:t>is survey, which can be found in the Appendix</w:t>
      </w:r>
      <w:r w:rsidR="00603580" w:rsidRPr="00603580">
        <w:t>, section 9.1</w:t>
      </w:r>
      <w:r w:rsidR="000466A6" w:rsidRPr="00603580">
        <w:t xml:space="preserve">, was presented to </w:t>
      </w:r>
      <w:r w:rsidR="0070371B" w:rsidRPr="00603580">
        <w:t>adults</w:t>
      </w:r>
      <w:r w:rsidR="000466A6" w:rsidRPr="00603580">
        <w:t xml:space="preserve"> who have used the Peloton app in any capacity.  A total of </w:t>
      </w:r>
      <w:r w:rsidR="001C3AE2" w:rsidRPr="00603580">
        <w:t>8</w:t>
      </w:r>
      <w:r w:rsidR="000466A6" w:rsidRPr="00603580">
        <w:t xml:space="preserve"> questions focus</w:t>
      </w:r>
      <w:r w:rsidR="000466A6">
        <w:t xml:space="preserve"> on </w:t>
      </w:r>
      <w:r w:rsidR="00560F13">
        <w:t xml:space="preserve">what types of </w:t>
      </w:r>
      <w:r w:rsidR="001C3AE2">
        <w:t>fitness classes</w:t>
      </w:r>
      <w:r w:rsidR="00560F13">
        <w:t xml:space="preserve"> are primarily used, how often a user participates in classes, and, if not currently using a workout split, would a user be interested in using one.  To find users, I had to reach out to a network </w:t>
      </w:r>
      <w:r w:rsidR="003216B3">
        <w:t xml:space="preserve">of people who use a Peloton </w:t>
      </w:r>
      <w:r w:rsidR="0070371B">
        <w:t xml:space="preserve">from my personal and professional network.   </w:t>
      </w:r>
      <w:r w:rsidR="003216B3">
        <w:t xml:space="preserve">I was able to locate </w:t>
      </w:r>
      <w:r w:rsidR="00213DBE">
        <w:t>20</w:t>
      </w:r>
      <w:r w:rsidR="003216B3">
        <w:t xml:space="preserve"> people to take the survey.</w:t>
      </w:r>
      <w:r w:rsidR="00213DBE">
        <w:t xml:space="preserve">  Also, because </w:t>
      </w:r>
      <w:r w:rsidR="0044706C">
        <w:t>of potential biases in the survey,</w:t>
      </w:r>
      <w:r w:rsidR="00213DBE">
        <w:t xml:space="preserve"> I asked two colleagues to review the questions prior to </w:t>
      </w:r>
      <w:r w:rsidR="0044706C">
        <w:t xml:space="preserve">distribution with the </w:t>
      </w:r>
      <w:r w:rsidR="00213DBE">
        <w:t xml:space="preserve">intent </w:t>
      </w:r>
      <w:r w:rsidR="0044706C">
        <w:t xml:space="preserve">being </w:t>
      </w:r>
      <w:r w:rsidR="00213DBE">
        <w:t xml:space="preserve">to remove any </w:t>
      </w:r>
      <w:r w:rsidR="008B7119">
        <w:t xml:space="preserve">potential for observer bias </w:t>
      </w:r>
      <w:r w:rsidR="00BA38E1">
        <w:t>and</w:t>
      </w:r>
      <w:r w:rsidR="008B7119">
        <w:t xml:space="preserve"> eliminate any </w:t>
      </w:r>
      <w:r w:rsidR="00213DBE">
        <w:t>leading questions</w:t>
      </w:r>
      <w:r w:rsidR="008B7119">
        <w:t xml:space="preserve">.  As a result, the questions </w:t>
      </w:r>
      <w:r w:rsidR="008B7119">
        <w:lastRenderedPageBreak/>
        <w:t xml:space="preserve">distributed in the survey </w:t>
      </w:r>
      <w:r w:rsidR="00213DBE">
        <w:t>allow the users to answer the questions in a way tha</w:t>
      </w:r>
      <w:r w:rsidR="008B7119">
        <w:t xml:space="preserve">t would be most effective when reviewing the results.  Moreover, voluntary response bias was an important bias to avoid and was done so by keeping the questions quantitative as opposed to qualitative.  </w:t>
      </w:r>
    </w:p>
    <w:p w14:paraId="729CD762" w14:textId="14F2E295" w:rsidR="008B7119" w:rsidRDefault="008B7119" w:rsidP="008B7119">
      <w:pPr>
        <w:pStyle w:val="Heading3"/>
      </w:pPr>
      <w:proofErr w:type="spellStart"/>
      <w:r>
        <w:t>Needfinding</w:t>
      </w:r>
      <w:proofErr w:type="spellEnd"/>
      <w:r>
        <w:t xml:space="preserve"> Execution 2 – Product Reviews</w:t>
      </w:r>
    </w:p>
    <w:p w14:paraId="01A7CEFA" w14:textId="4BA6D59B" w:rsidR="00890D43" w:rsidRDefault="008B7119" w:rsidP="00890D43">
      <w:r>
        <w:t xml:space="preserve">In </w:t>
      </w:r>
      <w:r w:rsidR="0014491D">
        <w:t xml:space="preserve">additional to the surveys, </w:t>
      </w:r>
      <w:r w:rsidR="00BA38E1">
        <w:t>a</w:t>
      </w:r>
      <w:r>
        <w:t xml:space="preserve"> review of existing </w:t>
      </w:r>
      <w:r w:rsidR="00BA38E1">
        <w:t xml:space="preserve">Peloton app </w:t>
      </w:r>
      <w:r>
        <w:t xml:space="preserve">product reviews </w:t>
      </w:r>
      <w:r w:rsidR="006D1904">
        <w:t>will be</w:t>
      </w:r>
      <w:r>
        <w:t xml:space="preserve"> completed.  </w:t>
      </w:r>
      <w:r w:rsidR="006D1904">
        <w:t xml:space="preserve">To start this </w:t>
      </w:r>
      <w:proofErr w:type="spellStart"/>
      <w:r w:rsidR="006D1904">
        <w:t>needfinding</w:t>
      </w:r>
      <w:proofErr w:type="spellEnd"/>
      <w:r w:rsidR="006D1904">
        <w:t xml:space="preserve"> exercise, I will review the app reviews in the Apple app store and search the web for other useful information.  </w:t>
      </w:r>
      <w:r w:rsidR="00825DD2">
        <w:t xml:space="preserve">To review app store reviews, I will be scraping the app store using a Python program.  The Python program will use an </w:t>
      </w:r>
      <w:proofErr w:type="spellStart"/>
      <w:r w:rsidR="00825DD2">
        <w:t>app_store_scraper</w:t>
      </w:r>
      <w:proofErr w:type="spellEnd"/>
      <w:r w:rsidR="00825DD2">
        <w:t xml:space="preserve"> module, along with Pandas and NumPy, to gather and review the results.  T</w:t>
      </w:r>
      <w:r w:rsidR="00E621B1">
        <w:t>o find the most effective app reviews</w:t>
      </w:r>
      <w:r w:rsidR="006D1904">
        <w:t xml:space="preserve"> outside of the app store</w:t>
      </w:r>
      <w:r w:rsidR="00E621B1">
        <w:t xml:space="preserve">, I </w:t>
      </w:r>
      <w:r w:rsidR="0014491D">
        <w:t>will use a</w:t>
      </w:r>
      <w:r w:rsidR="008C5A8F">
        <w:t xml:space="preserve"> google search with</w:t>
      </w:r>
      <w:r w:rsidR="00E621B1">
        <w:t xml:space="preserve"> keyword</w:t>
      </w:r>
      <w:r w:rsidR="008C5A8F">
        <w:t>s</w:t>
      </w:r>
      <w:r w:rsidR="00E621B1">
        <w:t xml:space="preserve"> like “Peloton app reviews”, “Peloton app workout splits”, and “Peloton app </w:t>
      </w:r>
      <w:r w:rsidR="008C5A8F">
        <w:t xml:space="preserve">home workout reviews”.  </w:t>
      </w:r>
      <w:r w:rsidR="00CF2E21">
        <w:t xml:space="preserve">I </w:t>
      </w:r>
      <w:r w:rsidR="006D1904">
        <w:t>also think will be useful to avoid</w:t>
      </w:r>
      <w:r w:rsidR="00CF2E21">
        <w:t xml:space="preserve"> the granularity specific to the IOS app as the problem space would be applicable to all users of the Peloton app, regardless of the operating system used to connect. </w:t>
      </w:r>
    </w:p>
    <w:p w14:paraId="2190EBDF" w14:textId="4D950DCA" w:rsidR="00CF2E21" w:rsidRDefault="00CF2E21" w:rsidP="00890D43">
      <w:r>
        <w:t xml:space="preserve">To review the results of this </w:t>
      </w:r>
      <w:proofErr w:type="spellStart"/>
      <w:r>
        <w:t>needfinding</w:t>
      </w:r>
      <w:proofErr w:type="spellEnd"/>
      <w:r>
        <w:t xml:space="preserve"> exercise, the most effective method </w:t>
      </w:r>
      <w:r w:rsidR="006D1904">
        <w:t>is to</w:t>
      </w:r>
      <w:r w:rsidR="000A6C68">
        <w:t xml:space="preserve"> compile the results in a table </w:t>
      </w:r>
      <w:r w:rsidR="00825DD2">
        <w:t>built</w:t>
      </w:r>
      <w:r w:rsidR="000A6C68">
        <w:t xml:space="preserve"> on review sentiment (good, neutral, and bad). </w:t>
      </w:r>
      <w:r w:rsidR="00C021AF">
        <w:t xml:space="preserve"> </w:t>
      </w:r>
      <w:r w:rsidR="000A6C68">
        <w:t xml:space="preserve">Using this, I can connect any common themes and </w:t>
      </w:r>
      <w:r w:rsidR="00663691">
        <w:t xml:space="preserve">thus </w:t>
      </w:r>
      <w:r w:rsidR="000A6C68">
        <w:t xml:space="preserve">gain a better understanding of whether the problem </w:t>
      </w:r>
      <w:r w:rsidR="00663691">
        <w:t xml:space="preserve">space </w:t>
      </w:r>
      <w:r w:rsidR="000A6C68">
        <w:t xml:space="preserve">I have </w:t>
      </w:r>
      <w:r w:rsidR="00663691">
        <w:t xml:space="preserve">outlined </w:t>
      </w:r>
      <w:r w:rsidR="000A6C68">
        <w:t xml:space="preserve">is present in reviews and, if so, build a better interface to address the issue.  </w:t>
      </w:r>
    </w:p>
    <w:p w14:paraId="0791D5D7" w14:textId="67995DD2" w:rsidR="00663691" w:rsidRDefault="00663691" w:rsidP="00663691">
      <w:pPr>
        <w:pStyle w:val="Heading2"/>
      </w:pPr>
      <w:proofErr w:type="spellStart"/>
      <w:r>
        <w:t>Needfinding</w:t>
      </w:r>
      <w:proofErr w:type="spellEnd"/>
      <w:r>
        <w:t xml:space="preserve"> Results</w:t>
      </w:r>
    </w:p>
    <w:p w14:paraId="38E9F0CB" w14:textId="66A97833" w:rsidR="00033B55" w:rsidRDefault="00033B55" w:rsidP="00663691">
      <w:r>
        <w:t xml:space="preserve">After reviewing the results from the two </w:t>
      </w:r>
      <w:proofErr w:type="spellStart"/>
      <w:r>
        <w:t>needfinding</w:t>
      </w:r>
      <w:proofErr w:type="spellEnd"/>
      <w:r>
        <w:t xml:space="preserve"> exercises, it is evident that an improvement to the Peloton app to support the creation of the scheduled workout splits is warranted.  </w:t>
      </w:r>
      <w:r w:rsidR="00624AF0">
        <w:t xml:space="preserve">The fact that so many people have moved their fitness routines from gyms to the home, along with a need to organize workout routines, supports the need to have personalized workout routines in the tools users are using for fitness. </w:t>
      </w:r>
    </w:p>
    <w:p w14:paraId="59DA657A" w14:textId="3CBFA518" w:rsidR="00033B55" w:rsidRDefault="00033B55" w:rsidP="00033B55">
      <w:pPr>
        <w:pStyle w:val="Heading3"/>
      </w:pPr>
      <w:proofErr w:type="spellStart"/>
      <w:r>
        <w:t>Needfinding</w:t>
      </w:r>
      <w:proofErr w:type="spellEnd"/>
      <w:r>
        <w:t xml:space="preserve"> Results 1 – Surveys</w:t>
      </w:r>
    </w:p>
    <w:p w14:paraId="1F2D51BA" w14:textId="29DAA3AD" w:rsidR="00033B55" w:rsidRPr="00033B55" w:rsidRDefault="000B296C" w:rsidP="00033B55">
      <w:r>
        <w:t xml:space="preserve">As stated, 20 participants responded to the survey.  </w:t>
      </w:r>
      <w:r w:rsidR="00AB5C5E">
        <w:t xml:space="preserve">After reviewing the results, </w:t>
      </w:r>
      <w:r w:rsidR="00FA2402">
        <w:t xml:space="preserve">8 of the participants who use the Peloton app also do some kind of weightlifting while another 6 do some other type of fitness routines as well.  </w:t>
      </w:r>
      <w:r w:rsidR="009A7827">
        <w:t xml:space="preserve">Also, of the 8 </w:t>
      </w:r>
      <w:r w:rsidR="009A7827">
        <w:lastRenderedPageBreak/>
        <w:t xml:space="preserve">people who use the Peloton app and lift weights, all but 1 follow a schedule.  This is a key indicator that including the ability to schedule workout splits in the Peloton app is a worthwhile improvement.  Furthermore, the results from question 8 show a majority of people, </w:t>
      </w:r>
      <w:r w:rsidR="00B906F7">
        <w:t>12, would</w:t>
      </w:r>
      <w:r w:rsidR="009A7827">
        <w:t xml:space="preserve"> use the feature if it was available.  </w:t>
      </w:r>
      <w:r w:rsidR="00B906F7">
        <w:t xml:space="preserve">As a result of this </w:t>
      </w:r>
      <w:proofErr w:type="spellStart"/>
      <w:r w:rsidR="00B906F7">
        <w:t>needfinding</w:t>
      </w:r>
      <w:proofErr w:type="spellEnd"/>
      <w:r w:rsidR="00B906F7">
        <w:t xml:space="preserve"> exercise, I can confidently say the takeaway is that there is a need to continue the </w:t>
      </w:r>
      <w:proofErr w:type="spellStart"/>
      <w:r w:rsidR="00B906F7">
        <w:t>needfinding</w:t>
      </w:r>
      <w:proofErr w:type="spellEnd"/>
      <w:r w:rsidR="00B906F7">
        <w:t xml:space="preserve"> process and redesign the Peloton app is a way that supports scheduling workout splits.  </w:t>
      </w:r>
    </w:p>
    <w:p w14:paraId="107CBA24" w14:textId="25065CA3" w:rsidR="00033B55" w:rsidRDefault="00033B55" w:rsidP="00033B55">
      <w:pPr>
        <w:pStyle w:val="Heading3"/>
      </w:pPr>
      <w:proofErr w:type="spellStart"/>
      <w:r>
        <w:t>Needfinding</w:t>
      </w:r>
      <w:proofErr w:type="spellEnd"/>
      <w:r>
        <w:t xml:space="preserve"> Results 2 – Product Reviews</w:t>
      </w:r>
    </w:p>
    <w:p w14:paraId="531722D9" w14:textId="5B4B1CF9" w:rsidR="00B906F7" w:rsidRDefault="00B906F7" w:rsidP="00B906F7">
      <w:r>
        <w:t xml:space="preserve">The </w:t>
      </w:r>
      <w:r w:rsidR="00FE502F">
        <w:t xml:space="preserve">reviews </w:t>
      </w:r>
      <w:r w:rsidR="002D5C69">
        <w:t>from the Apple app store proved</w:t>
      </w:r>
      <w:r w:rsidR="0014491D">
        <w:t xml:space="preserve"> to be very useful.  What immediately stands out is that, out of over 630,000 reviews, the app has a </w:t>
      </w:r>
      <w:r w:rsidR="006D1904">
        <w:t xml:space="preserve">very </w:t>
      </w:r>
      <w:r w:rsidR="0014491D">
        <w:t xml:space="preserve">favorable rating of 4.9 out of 5 possible stars.  There is an overwhelming number of positive </w:t>
      </w:r>
      <w:r w:rsidR="006D1904">
        <w:t>reviews,</w:t>
      </w:r>
      <w:r w:rsidR="0014491D">
        <w:t xml:space="preserve"> and the product is well liked overall.  </w:t>
      </w:r>
      <w:r w:rsidR="006D1904">
        <w:t>Most of the negative reviews I read through share a common denominator of issues with the app.  There were issues with the app crashing, issues with sound, and syncing issues with wearable monitors like the Apple Watch.  As it relates to positive reviews, majority of them had to do with the Peloton bike and treadmill.  Outside of there, there we also many positive reviews on the various classes, including strength training</w:t>
      </w:r>
      <w:r w:rsidR="007C4BB8">
        <w:t xml:space="preserve">.  As fitness routines are moving from gyms to homes, having strength training available in an app is extremely useful and there are a lot of app users who take advantage of this.  Moreover, the reviews regarding strength training are clearly a mix of experienced and novice users.  </w:t>
      </w:r>
      <w:r w:rsidR="007A02B8">
        <w:t>The Python program used to scrape the Peloton app store reviews is in the Appendix, section 9.2</w:t>
      </w:r>
    </w:p>
    <w:p w14:paraId="04B02AF2" w14:textId="6B79500F" w:rsidR="00121031" w:rsidRDefault="00121031" w:rsidP="00B906F7">
      <w:r>
        <w:t xml:space="preserve">The result from my web search also proved useful.  Because of the popularity of Peloton, there is a plethora of reviews on the internet.  Again, most of the reviews were very positive and it was difficult to find negative reviews outside of the concern over the price, music choices, and </w:t>
      </w:r>
      <w:r w:rsidR="000837C5">
        <w:t xml:space="preserve">other irrelevant items not really having to do with the problem space.  However, because of the shift in fitness location, the positive reviews for at-home workouts were everywhere.  </w:t>
      </w:r>
    </w:p>
    <w:p w14:paraId="28015233" w14:textId="55BB4704" w:rsidR="002B12C9" w:rsidRDefault="002B12C9" w:rsidP="00B906F7"/>
    <w:p w14:paraId="0CA05227" w14:textId="0CE489CD" w:rsidR="002B12C9" w:rsidRDefault="002B12C9" w:rsidP="00B906F7"/>
    <w:p w14:paraId="36874302" w14:textId="7E226CC7" w:rsidR="001E514F" w:rsidRDefault="001E514F" w:rsidP="00B906F7"/>
    <w:p w14:paraId="09B41252" w14:textId="77777777" w:rsidR="001E514F" w:rsidRPr="00B906F7" w:rsidRDefault="001E514F" w:rsidP="00B906F7"/>
    <w:p w14:paraId="4D3BF6ED" w14:textId="21AEEE72" w:rsidR="00033B55" w:rsidRDefault="00AB5C5E" w:rsidP="00033B55">
      <w:pPr>
        <w:pStyle w:val="Heading2"/>
      </w:pPr>
      <w:r>
        <w:lastRenderedPageBreak/>
        <w:t>Data Inventory</w:t>
      </w:r>
    </w:p>
    <w:p w14:paraId="4EFE4D33" w14:textId="25AC160E" w:rsidR="001E514F" w:rsidRPr="001E514F" w:rsidRDefault="001E514F" w:rsidP="001E514F">
      <w:pPr>
        <w:pStyle w:val="TableCaption"/>
      </w:pPr>
      <w:r>
        <w:t xml:space="preserve">Data Inventory Items for Peloton App Users. </w:t>
      </w:r>
    </w:p>
    <w:tbl>
      <w:tblPr>
        <w:tblStyle w:val="JDF"/>
        <w:tblW w:w="0" w:type="auto"/>
        <w:tblLook w:val="04A0" w:firstRow="1" w:lastRow="0" w:firstColumn="1" w:lastColumn="0" w:noHBand="0" w:noVBand="1"/>
      </w:tblPr>
      <w:tblGrid>
        <w:gridCol w:w="2250"/>
        <w:gridCol w:w="5670"/>
      </w:tblGrid>
      <w:tr w:rsidR="001E514F" w14:paraId="04E4062E" w14:textId="77777777" w:rsidTr="001E514F">
        <w:trPr>
          <w:cnfStyle w:val="100000000000" w:firstRow="1" w:lastRow="0" w:firstColumn="0" w:lastColumn="0" w:oddVBand="0" w:evenVBand="0" w:oddHBand="0" w:evenHBand="0" w:firstRowFirstColumn="0" w:firstRowLastColumn="0" w:lastRowFirstColumn="0" w:lastRowLastColumn="0"/>
        </w:trPr>
        <w:tc>
          <w:tcPr>
            <w:tcW w:w="2250" w:type="dxa"/>
          </w:tcPr>
          <w:p w14:paraId="4D671B8C" w14:textId="7231FCCF" w:rsidR="001E514F" w:rsidRDefault="001E514F" w:rsidP="002B12C9">
            <w:r>
              <w:t>Inventory Item</w:t>
            </w:r>
          </w:p>
        </w:tc>
        <w:tc>
          <w:tcPr>
            <w:tcW w:w="5670" w:type="dxa"/>
          </w:tcPr>
          <w:p w14:paraId="07989DA2" w14:textId="4CCB678C" w:rsidR="001E514F" w:rsidRDefault="001E514F" w:rsidP="002B12C9">
            <w:r>
              <w:t>Observation</w:t>
            </w:r>
          </w:p>
        </w:tc>
      </w:tr>
      <w:tr w:rsidR="001E514F" w14:paraId="3CCAD3F2" w14:textId="77777777" w:rsidTr="001E514F">
        <w:tblPrEx>
          <w:jc w:val="center"/>
        </w:tblPrEx>
        <w:tc>
          <w:tcPr>
            <w:tcW w:w="2250" w:type="dxa"/>
          </w:tcPr>
          <w:p w14:paraId="3ACDBA46" w14:textId="47EE48C7" w:rsidR="001E514F" w:rsidRDefault="001E514F" w:rsidP="002B12C9">
            <w:r>
              <w:t xml:space="preserve">Who are the users? </w:t>
            </w:r>
          </w:p>
        </w:tc>
        <w:tc>
          <w:tcPr>
            <w:tcW w:w="5670" w:type="dxa"/>
          </w:tcPr>
          <w:p w14:paraId="0E8B9110" w14:textId="77777777" w:rsidR="001E514F" w:rsidRDefault="001E514F" w:rsidP="001E514F">
            <w:r>
              <w:t xml:space="preserve">The results from survey show that the majority of users are between 26-35 years of age (9), and the next largest age bracket of users is between 18-25 (7).  The rest of the users fall between 36-55 years of age (4).    Interestingly, no one in the survey was older than 55.  Additionally, all the users participate in a fitness activity at least once per month.  </w:t>
            </w:r>
          </w:p>
          <w:p w14:paraId="016FE5AD" w14:textId="77777777" w:rsidR="001E514F" w:rsidRDefault="001E514F" w:rsidP="002B12C9"/>
        </w:tc>
      </w:tr>
      <w:tr w:rsidR="001E514F" w14:paraId="5A3BED88" w14:textId="77777777" w:rsidTr="001E514F">
        <w:tblPrEx>
          <w:jc w:val="center"/>
        </w:tblPrEx>
        <w:tc>
          <w:tcPr>
            <w:tcW w:w="2250" w:type="dxa"/>
          </w:tcPr>
          <w:p w14:paraId="4C31CA4C" w14:textId="6C982B2D" w:rsidR="001E514F" w:rsidRDefault="001E514F" w:rsidP="002B12C9">
            <w:r>
              <w:t xml:space="preserve">Where are the users? </w:t>
            </w:r>
          </w:p>
        </w:tc>
        <w:tc>
          <w:tcPr>
            <w:tcW w:w="5670" w:type="dxa"/>
          </w:tcPr>
          <w:p w14:paraId="0D92D4CE" w14:textId="77777777" w:rsidR="001E514F" w:rsidRPr="004F1BD0" w:rsidRDefault="001E514F" w:rsidP="001E514F">
            <w:r>
              <w:t xml:space="preserve">Users of the Peloton app are in their homes. Regardless of the device being used to connect to the Peloton app (phone, smart TV, Peloton Bike/Treadmill), all users are using the app from home.  </w:t>
            </w:r>
          </w:p>
          <w:p w14:paraId="2D2AB3AE" w14:textId="77777777" w:rsidR="001E514F" w:rsidRDefault="001E514F" w:rsidP="002B12C9"/>
        </w:tc>
      </w:tr>
      <w:tr w:rsidR="001E514F" w14:paraId="13CAE637" w14:textId="77777777" w:rsidTr="001E514F">
        <w:tblPrEx>
          <w:jc w:val="center"/>
        </w:tblPrEx>
        <w:tc>
          <w:tcPr>
            <w:tcW w:w="2250" w:type="dxa"/>
          </w:tcPr>
          <w:p w14:paraId="481453A5" w14:textId="4EBAB890" w:rsidR="001E514F" w:rsidRDefault="001E514F" w:rsidP="002B12C9">
            <w:r>
              <w:t xml:space="preserve">What is the context of the task? </w:t>
            </w:r>
          </w:p>
        </w:tc>
        <w:tc>
          <w:tcPr>
            <w:tcW w:w="5670" w:type="dxa"/>
          </w:tcPr>
          <w:p w14:paraId="06E4E620" w14:textId="48913D67" w:rsidR="001E514F" w:rsidRPr="00025C06" w:rsidRDefault="001E514F" w:rsidP="001E514F">
            <w:r>
              <w:t xml:space="preserve">The context of the task is that users are participating in some kind of fitness activity using the Peloton app.   While most are moderate users of the app using it 10-19 uses per month (9), there is a large group that use it more than 20 times per month (7) </w:t>
            </w:r>
            <w:r w:rsidR="00EC2B93">
              <w:t>.</w:t>
            </w:r>
          </w:p>
          <w:p w14:paraId="4ED9C798" w14:textId="77777777" w:rsidR="001E514F" w:rsidRDefault="001E514F" w:rsidP="002B12C9"/>
        </w:tc>
      </w:tr>
      <w:tr w:rsidR="001E514F" w14:paraId="04AC2015" w14:textId="77777777" w:rsidTr="001E514F">
        <w:tblPrEx>
          <w:jc w:val="center"/>
        </w:tblPrEx>
        <w:tc>
          <w:tcPr>
            <w:tcW w:w="2250" w:type="dxa"/>
          </w:tcPr>
          <w:p w14:paraId="69EE9735" w14:textId="1CF3D4AB" w:rsidR="001E514F" w:rsidRDefault="001E514F" w:rsidP="002B12C9">
            <w:r>
              <w:t xml:space="preserve">What are their goals? </w:t>
            </w:r>
          </w:p>
        </w:tc>
        <w:tc>
          <w:tcPr>
            <w:tcW w:w="5670" w:type="dxa"/>
          </w:tcPr>
          <w:p w14:paraId="169614E2" w14:textId="77777777" w:rsidR="001E514F" w:rsidRPr="003F732E" w:rsidRDefault="001E514F" w:rsidP="001E514F">
            <w:r>
              <w:t xml:space="preserve">The core goal of each user is to improve their health by participating in a fitness routine.  As such, using the Peloton app is one vehicle in which this is accomplished.  Users who use the Peloton app also participate in fitness outside of the app.  15 of the 20 survey participants participated in exercise outside of the Peloton app.  </w:t>
            </w:r>
          </w:p>
          <w:p w14:paraId="012BB42F" w14:textId="77777777" w:rsidR="001E514F" w:rsidRDefault="001E514F" w:rsidP="002B12C9"/>
        </w:tc>
      </w:tr>
      <w:tr w:rsidR="001E514F" w14:paraId="13A1C7D9" w14:textId="77777777" w:rsidTr="001E514F">
        <w:tblPrEx>
          <w:jc w:val="center"/>
        </w:tblPrEx>
        <w:tc>
          <w:tcPr>
            <w:tcW w:w="2250" w:type="dxa"/>
          </w:tcPr>
          <w:p w14:paraId="5A57712A" w14:textId="0B43E947" w:rsidR="001E514F" w:rsidRDefault="001E514F" w:rsidP="002B12C9">
            <w:r>
              <w:t xml:space="preserve">What do they need? </w:t>
            </w:r>
          </w:p>
        </w:tc>
        <w:tc>
          <w:tcPr>
            <w:tcW w:w="5670" w:type="dxa"/>
          </w:tcPr>
          <w:p w14:paraId="679D2BAF" w14:textId="5C2F895D" w:rsidR="001E514F" w:rsidRDefault="001E514F" w:rsidP="001E514F">
            <w:r>
              <w:t xml:space="preserve">Users of the Peloton app require an internet connection and a device which can run the Peloton app.  Users also need to maintain a Peloton membership, so they will need a means with which they can pay for access. </w:t>
            </w:r>
          </w:p>
        </w:tc>
      </w:tr>
      <w:tr w:rsidR="001E514F" w14:paraId="405821A9" w14:textId="77777777" w:rsidTr="001E514F">
        <w:tblPrEx>
          <w:jc w:val="center"/>
        </w:tblPrEx>
        <w:tc>
          <w:tcPr>
            <w:tcW w:w="2250" w:type="dxa"/>
          </w:tcPr>
          <w:p w14:paraId="407C7931" w14:textId="67E29CD5" w:rsidR="001E514F" w:rsidRDefault="001E514F" w:rsidP="002B12C9">
            <w:r>
              <w:lastRenderedPageBreak/>
              <w:t xml:space="preserve">What are their tasks? </w:t>
            </w:r>
          </w:p>
        </w:tc>
        <w:tc>
          <w:tcPr>
            <w:tcW w:w="5670" w:type="dxa"/>
          </w:tcPr>
          <w:p w14:paraId="63D72A2F" w14:textId="77777777" w:rsidR="001E514F" w:rsidRPr="00BF6A6F" w:rsidRDefault="001E514F" w:rsidP="001E514F">
            <w:r>
              <w:t xml:space="preserve">Users who physically work with the Peloton app are tasked with opening and interacting with the apps interface to find an exercise class to complete.  </w:t>
            </w:r>
          </w:p>
          <w:p w14:paraId="024230D6" w14:textId="77777777" w:rsidR="001E514F" w:rsidRDefault="001E514F" w:rsidP="002B12C9"/>
        </w:tc>
      </w:tr>
      <w:tr w:rsidR="001E514F" w14:paraId="2546B912" w14:textId="77777777" w:rsidTr="001E514F">
        <w:tblPrEx>
          <w:jc w:val="center"/>
        </w:tblPrEx>
        <w:tc>
          <w:tcPr>
            <w:tcW w:w="2250" w:type="dxa"/>
          </w:tcPr>
          <w:p w14:paraId="101038C6" w14:textId="5B5911D7" w:rsidR="001E514F" w:rsidRDefault="001E514F" w:rsidP="002B12C9">
            <w:r>
              <w:t xml:space="preserve">What are their subtasks? </w:t>
            </w:r>
          </w:p>
        </w:tc>
        <w:tc>
          <w:tcPr>
            <w:tcW w:w="5670" w:type="dxa"/>
          </w:tcPr>
          <w:p w14:paraId="595ECF62" w14:textId="1C66592F" w:rsidR="001E514F" w:rsidRDefault="001E514F" w:rsidP="002B12C9">
            <w:r>
              <w:t xml:space="preserve">The users’ subtasks include logging into the Peloton interface, searching for classes using filterable criteria, and connecting to classes to exercise.  Also, because of the large number of instructors and class types, users’ subtasks will include reading reviews to find instructors which are preferred over other instructors.  Lastly, the users’ subtasks include remembering previously completed classes and upcoming classes that have been scheduled.   </w:t>
            </w:r>
          </w:p>
        </w:tc>
      </w:tr>
    </w:tbl>
    <w:p w14:paraId="35946FFB" w14:textId="7E02C565" w:rsidR="002104DE" w:rsidRDefault="001E514F" w:rsidP="001E514F">
      <w:pPr>
        <w:pStyle w:val="Heading2"/>
      </w:pPr>
      <w:r>
        <w:t>Defining Requirements</w:t>
      </w:r>
    </w:p>
    <w:p w14:paraId="4B5BBDA2" w14:textId="3DD9E5E7" w:rsidR="0098045E" w:rsidRPr="0098045E" w:rsidRDefault="0098045E" w:rsidP="0098045E">
      <w:pPr>
        <w:pStyle w:val="TableCaption"/>
      </w:pPr>
      <w:r>
        <w:t>Defining Requirements for Peloton App Users</w:t>
      </w:r>
    </w:p>
    <w:tbl>
      <w:tblPr>
        <w:tblStyle w:val="JDF"/>
        <w:tblW w:w="0" w:type="auto"/>
        <w:tblLook w:val="04A0" w:firstRow="1" w:lastRow="0" w:firstColumn="1" w:lastColumn="0" w:noHBand="0" w:noVBand="1"/>
      </w:tblPr>
      <w:tblGrid>
        <w:gridCol w:w="2160"/>
        <w:gridCol w:w="5760"/>
      </w:tblGrid>
      <w:tr w:rsidR="0098045E" w14:paraId="7BF84D9C" w14:textId="77777777" w:rsidTr="0098045E">
        <w:trPr>
          <w:cnfStyle w:val="100000000000" w:firstRow="1" w:lastRow="0" w:firstColumn="0" w:lastColumn="0" w:oddVBand="0" w:evenVBand="0" w:oddHBand="0" w:evenHBand="0" w:firstRowFirstColumn="0" w:firstRowLastColumn="0" w:lastRowFirstColumn="0" w:lastRowLastColumn="0"/>
        </w:trPr>
        <w:tc>
          <w:tcPr>
            <w:tcW w:w="2160" w:type="dxa"/>
          </w:tcPr>
          <w:p w14:paraId="06B83404" w14:textId="2A6483BF" w:rsidR="0098045E" w:rsidRDefault="0098045E" w:rsidP="002104DE">
            <w:r>
              <w:t>Requirement</w:t>
            </w:r>
          </w:p>
        </w:tc>
        <w:tc>
          <w:tcPr>
            <w:tcW w:w="5760" w:type="dxa"/>
          </w:tcPr>
          <w:p w14:paraId="63B0429C" w14:textId="287A5DED" w:rsidR="0098045E" w:rsidRDefault="0098045E" w:rsidP="002104DE">
            <w:r>
              <w:t>Description</w:t>
            </w:r>
          </w:p>
        </w:tc>
      </w:tr>
      <w:tr w:rsidR="0098045E" w14:paraId="67E56E07" w14:textId="77777777" w:rsidTr="0098045E">
        <w:tblPrEx>
          <w:jc w:val="center"/>
        </w:tblPrEx>
        <w:tc>
          <w:tcPr>
            <w:tcW w:w="2160" w:type="dxa"/>
          </w:tcPr>
          <w:p w14:paraId="7FC64BEF" w14:textId="474BA5BC" w:rsidR="0098045E" w:rsidRDefault="0098045E" w:rsidP="002104DE">
            <w:r>
              <w:t>Functionality</w:t>
            </w:r>
          </w:p>
        </w:tc>
        <w:tc>
          <w:tcPr>
            <w:tcW w:w="5760" w:type="dxa"/>
          </w:tcPr>
          <w:p w14:paraId="755C102C" w14:textId="4A86999B" w:rsidR="0098045E" w:rsidRDefault="0098045E" w:rsidP="002104DE">
            <w:r>
              <w:t xml:space="preserve">Enable the user to schedule, attend, and complete classes bases on a configurable workout split schedule.  </w:t>
            </w:r>
          </w:p>
        </w:tc>
      </w:tr>
      <w:tr w:rsidR="0098045E" w14:paraId="26249E3F" w14:textId="77777777" w:rsidTr="0098045E">
        <w:tblPrEx>
          <w:jc w:val="center"/>
        </w:tblPrEx>
        <w:tc>
          <w:tcPr>
            <w:tcW w:w="2160" w:type="dxa"/>
          </w:tcPr>
          <w:p w14:paraId="67BB0118" w14:textId="1E1FD6AB" w:rsidR="0098045E" w:rsidRDefault="0098045E" w:rsidP="002104DE">
            <w:r>
              <w:t>Useability</w:t>
            </w:r>
          </w:p>
        </w:tc>
        <w:tc>
          <w:tcPr>
            <w:tcW w:w="5760" w:type="dxa"/>
          </w:tcPr>
          <w:p w14:paraId="0C25EDE8" w14:textId="5457D4F2" w:rsidR="0098045E" w:rsidRDefault="0098045E" w:rsidP="002104DE">
            <w:r>
              <w:t xml:space="preserve">The user should be made aware of the advantages of using a workout split schedule and </w:t>
            </w:r>
            <w:r w:rsidR="00405634">
              <w:t>included in the scheduling of strength style exercise classes</w:t>
            </w:r>
            <w:r w:rsidR="00EC2B93">
              <w:t>.</w:t>
            </w:r>
          </w:p>
        </w:tc>
      </w:tr>
      <w:tr w:rsidR="0098045E" w14:paraId="5F8A03E3" w14:textId="77777777" w:rsidTr="0098045E">
        <w:tblPrEx>
          <w:jc w:val="center"/>
        </w:tblPrEx>
        <w:tc>
          <w:tcPr>
            <w:tcW w:w="2160" w:type="dxa"/>
          </w:tcPr>
          <w:p w14:paraId="65D79CDE" w14:textId="17AC2739" w:rsidR="0098045E" w:rsidRDefault="0098045E" w:rsidP="002104DE">
            <w:r>
              <w:t>Learnability</w:t>
            </w:r>
          </w:p>
        </w:tc>
        <w:tc>
          <w:tcPr>
            <w:tcW w:w="5760" w:type="dxa"/>
          </w:tcPr>
          <w:p w14:paraId="1BA9E384" w14:textId="15378168" w:rsidR="0098045E" w:rsidRDefault="00405634" w:rsidP="002104DE">
            <w:r>
              <w:t xml:space="preserve">Setting up a schedule utilizing workout splits would be a setting within the Peloton app. </w:t>
            </w:r>
          </w:p>
        </w:tc>
      </w:tr>
    </w:tbl>
    <w:p w14:paraId="1A04B048" w14:textId="77777777" w:rsidR="00074782" w:rsidRDefault="00381A43" w:rsidP="00663691">
      <w:r>
        <w:t xml:space="preserve">For this assignment, the design improvement to the Peloton app will focus on further developing functionality, useability, and learnability to support a workout split style schedule.  Per the results of the survey, users who participate in </w:t>
      </w:r>
      <w:r w:rsidR="000C0221">
        <w:t xml:space="preserve">strength style fitness already incorporate some type of workout split into their schedule and, as a result, would use this functionality if available in the Peloton app interface.  Because this is not currently a supported feature, useability and </w:t>
      </w:r>
      <w:r w:rsidR="000C0221">
        <w:lastRenderedPageBreak/>
        <w:t xml:space="preserve">learnability are negatively affected because of the complexity involved with scheduling classes to support a workout split schedule.  Moreover, the gulf of execution is much larger than it should be because users do not currently have access to an integrated feature to support their preferred workout schedules using the Peloton apps strength interface.  </w:t>
      </w:r>
    </w:p>
    <w:p w14:paraId="24E1FA1E" w14:textId="77777777" w:rsidR="00074782" w:rsidRDefault="00074782" w:rsidP="00663691"/>
    <w:p w14:paraId="6867AE50" w14:textId="77777777" w:rsidR="00074782" w:rsidRDefault="00074782" w:rsidP="00074782">
      <w:pPr>
        <w:pStyle w:val="Heading1"/>
      </w:pPr>
      <w:r>
        <w:t>heuristic evaluation</w:t>
      </w:r>
    </w:p>
    <w:p w14:paraId="0D5B12BB" w14:textId="1098E317" w:rsidR="00033B55" w:rsidRDefault="00074782" w:rsidP="00074782">
      <w:r>
        <w:t>This heuristic evaluation is grounded in</w:t>
      </w:r>
      <w:r w:rsidR="003E778C">
        <w:t xml:space="preserve"> </w:t>
      </w:r>
      <w:r w:rsidR="0042382D">
        <w:t xml:space="preserve">the 15 </w:t>
      </w:r>
      <w:r w:rsidR="00964171">
        <w:t>universal</w:t>
      </w:r>
      <w:r w:rsidR="0042382D">
        <w:t xml:space="preserve"> principles for </w:t>
      </w:r>
      <w:r w:rsidR="003E778C">
        <w:t>HCI</w:t>
      </w:r>
      <w:r w:rsidR="0042382D">
        <w:t xml:space="preserve"> design influenced by </w:t>
      </w:r>
      <w:r w:rsidR="003E778C">
        <w:t>Don Norman</w:t>
      </w:r>
      <w:r w:rsidR="0042382D">
        <w:t xml:space="preserve">, Jacob Nielsen, </w:t>
      </w:r>
      <w:r w:rsidR="003E778C">
        <w:t xml:space="preserve">Constanine </w:t>
      </w:r>
      <w:r w:rsidR="0042382D">
        <w:t>&amp;</w:t>
      </w:r>
      <w:r w:rsidR="003E778C">
        <w:t xml:space="preserve"> </w:t>
      </w:r>
      <w:r w:rsidR="00964171">
        <w:t>Lockwood, and</w:t>
      </w:r>
      <w:r w:rsidR="003E778C">
        <w:t xml:space="preserve"> the seven </w:t>
      </w:r>
      <w:r w:rsidR="0042382D">
        <w:t>principles of universal design</w:t>
      </w:r>
      <w:r w:rsidR="00964171">
        <w:t xml:space="preserve">, as well as the principle of distributed cognition.  </w:t>
      </w:r>
    </w:p>
    <w:p w14:paraId="06499148" w14:textId="12A387FF" w:rsidR="00434B38" w:rsidRDefault="00964171" w:rsidP="00964171">
      <w:pPr>
        <w:pStyle w:val="Heading2"/>
      </w:pPr>
      <w:r>
        <w:t>What works well</w:t>
      </w:r>
      <w:r w:rsidR="00434B38">
        <w:t xml:space="preserve"> and why</w:t>
      </w:r>
    </w:p>
    <w:p w14:paraId="30AA462D" w14:textId="494D6AFF" w:rsidR="009C497F" w:rsidRDefault="00EC2B93" w:rsidP="00434B38">
      <w:r>
        <w:t xml:space="preserve">As stated earlier, there is an overwhelming positive sentiment as it relates to the Peloton app.  </w:t>
      </w:r>
      <w:r w:rsidR="009C497F">
        <w:t xml:space="preserve">There are several reasons for this </w:t>
      </w:r>
      <w:r w:rsidR="001923F2">
        <w:t xml:space="preserve">positive sentiment </w:t>
      </w:r>
      <w:r w:rsidR="009C497F">
        <w:t xml:space="preserve">and are </w:t>
      </w:r>
      <w:r w:rsidR="001923F2">
        <w:t>described</w:t>
      </w:r>
      <w:r w:rsidR="009C497F">
        <w:t xml:space="preserve"> below:</w:t>
      </w:r>
    </w:p>
    <w:p w14:paraId="4EFF8B2C" w14:textId="77777777" w:rsidR="009C497F" w:rsidRDefault="009C497F" w:rsidP="009C497F">
      <w:pPr>
        <w:pStyle w:val="Heading3"/>
      </w:pPr>
      <w:r>
        <w:t>Discoverability</w:t>
      </w:r>
    </w:p>
    <w:p w14:paraId="26A4EC93" w14:textId="192D95BB" w:rsidR="00434B38" w:rsidRDefault="009C497F" w:rsidP="00434B38">
      <w:r>
        <w:t xml:space="preserve">When the user first opens the Peloton app, the interface is well laid out and has a high level of discoverability.  That is, the user does not need a high memory load to make objects, actions, and options visible.  Because the principle of discoverability is present, the user can easily identify what actions they need to take to complete a task. </w:t>
      </w:r>
    </w:p>
    <w:p w14:paraId="04D5F025" w14:textId="033473D4" w:rsidR="009C497F" w:rsidRDefault="009C497F" w:rsidP="009C497F">
      <w:pPr>
        <w:pStyle w:val="Heading3"/>
      </w:pPr>
      <w:r>
        <w:t>Simplicity</w:t>
      </w:r>
    </w:p>
    <w:p w14:paraId="0E4C3FB8" w14:textId="53EF5E11" w:rsidR="009C497F" w:rsidRDefault="001923F2" w:rsidP="009C497F">
      <w:r>
        <w:t>Regardless of the user’s level of experience, knowledge, or current cognitive load, the Peloton interface is easy to understand.  This makes interacting with the interface natural and simple.  Moreover, at no time is the user presented with any information that is irrelevant or not needed.  As a result, the simplicity found within the Peloton apps interface works well for the user.</w:t>
      </w:r>
    </w:p>
    <w:p w14:paraId="20F887F9" w14:textId="79850E1B" w:rsidR="00C60FEB" w:rsidRDefault="00C60FEB" w:rsidP="009C497F"/>
    <w:p w14:paraId="007B19EC" w14:textId="0D9E2CCF" w:rsidR="00C60FEB" w:rsidRDefault="00C60FEB" w:rsidP="009C497F"/>
    <w:p w14:paraId="0829ABEA" w14:textId="15C07B5E" w:rsidR="00C60FEB" w:rsidRDefault="00C60FEB" w:rsidP="00C60FEB">
      <w:pPr>
        <w:pStyle w:val="Heading3"/>
      </w:pPr>
      <w:r>
        <w:lastRenderedPageBreak/>
        <w:t>Consistency</w:t>
      </w:r>
    </w:p>
    <w:p w14:paraId="144985F7" w14:textId="2CCC6A80" w:rsidR="00C60FEB" w:rsidRDefault="00C60FEB" w:rsidP="00C60FEB">
      <w:r>
        <w:t xml:space="preserve">The Peloton apps interface has a lot to offer the user.  Because of this, there is a lot of information contained within the interface.  However, across the entire interface and corresponding options, the principle of consistency is employed.  Because of this, what is learned by using one feature of the app can be easily applied to the other features.  As a result, the users need to rethink or remember what certain words or actions do is not needed.  This greatly decreases the gulf of execution and enables the user to complete a task with ease.  </w:t>
      </w:r>
    </w:p>
    <w:p w14:paraId="391E889E" w14:textId="414D8B7A" w:rsidR="00C60FEB" w:rsidRDefault="00DF34B3" w:rsidP="00DF34B3">
      <w:pPr>
        <w:pStyle w:val="Heading3"/>
      </w:pPr>
      <w:r>
        <w:t>Flexibility</w:t>
      </w:r>
    </w:p>
    <w:p w14:paraId="56EC8BE1" w14:textId="22E965FB" w:rsidR="00DF34B3" w:rsidRDefault="00DF34B3" w:rsidP="00DF34B3">
      <w:r>
        <w:t xml:space="preserve">The principle of flexibility within the Peloton interface accommodates a wide range of user preferences and abilities.  As a result, any user of the Peloton interface is supported </w:t>
      </w:r>
      <w:r w:rsidR="002B0C4B">
        <w:t>be several different interactions</w:t>
      </w:r>
      <w:r>
        <w:t xml:space="preserve"> to complete the same task.  For example, there are </w:t>
      </w:r>
      <w:r w:rsidR="002B0C4B">
        <w:t>several</w:t>
      </w:r>
      <w:r>
        <w:t xml:space="preserve"> ways in which a user can search for a strength style class</w:t>
      </w:r>
      <w:r w:rsidR="002B0C4B">
        <w:t xml:space="preserve">.  The result is a natural way for people to engage with the interface as opposed to forcing the user to use one method against their expertise or preferences to complete a task.  </w:t>
      </w:r>
    </w:p>
    <w:p w14:paraId="6EFA1A15" w14:textId="506E25C9" w:rsidR="002B0C4B" w:rsidRDefault="002B0C4B" w:rsidP="002B0C4B">
      <w:pPr>
        <w:pStyle w:val="Heading3"/>
      </w:pPr>
      <w:r>
        <w:t>Distributed Cognition</w:t>
      </w:r>
    </w:p>
    <w:p w14:paraId="63BB1829" w14:textId="1B9ACAE4" w:rsidR="00DA111E" w:rsidRPr="009C497F" w:rsidRDefault="002B0C4B" w:rsidP="009C497F">
      <w:r>
        <w:t xml:space="preserve">Because the Peloton app </w:t>
      </w:r>
      <w:r w:rsidR="00D67CB4">
        <w:t xml:space="preserve">enables the creation of a user profile, cognitive tasks like reason and remembering can be offloaded to the apps interface.  This distributed cognition </w:t>
      </w:r>
      <w:r>
        <w:t xml:space="preserve">enables users to reduce the cognitive load and memory needed to search for, participate in and/or schedule classes.  </w:t>
      </w:r>
      <w:r w:rsidR="00D67CB4">
        <w:t xml:space="preserve">As an example, when a user schedules a class, the class is added to a calendar that will remind the user of upcoming classes.  As such, </w:t>
      </w:r>
      <w:r w:rsidR="00D61CF0">
        <w:t xml:space="preserve">maintenance of the user’s schedule is offloaded onto the Peloton app reducing the user’s mental burden.  </w:t>
      </w:r>
    </w:p>
    <w:p w14:paraId="544CB256" w14:textId="64C98B0C" w:rsidR="00964171" w:rsidRDefault="00434B38" w:rsidP="00964171">
      <w:pPr>
        <w:pStyle w:val="Heading2"/>
      </w:pPr>
      <w:r>
        <w:t xml:space="preserve">What </w:t>
      </w:r>
      <w:r w:rsidR="00AB4DC8">
        <w:t>does not</w:t>
      </w:r>
      <w:r>
        <w:t xml:space="preserve"> work well and why</w:t>
      </w:r>
      <w:r w:rsidR="00964171">
        <w:t xml:space="preserve"> </w:t>
      </w:r>
    </w:p>
    <w:p w14:paraId="7A7AD4BA" w14:textId="19C6E7C3" w:rsidR="00964171" w:rsidRDefault="00D61CF0" w:rsidP="00D61CF0">
      <w:pPr>
        <w:pStyle w:val="Heading3"/>
      </w:pPr>
      <w:r>
        <w:t>Gulf of execution</w:t>
      </w:r>
    </w:p>
    <w:p w14:paraId="7EB5E2B4" w14:textId="410A28A6" w:rsidR="00D61CF0" w:rsidRPr="00D61CF0" w:rsidRDefault="00D61CF0" w:rsidP="00D61CF0">
      <w:r>
        <w:t xml:space="preserve">While the gulf of evaluation (distance between the effect of the action and the user’s understanding of the result) might be small, the gulf of execution (distance between the user’s goals and the action required to realize the goal) is larger than it should be.  As the results of the survey have shown, the ability to focus </w:t>
      </w:r>
      <w:r w:rsidR="006C73E0">
        <w:t xml:space="preserve">strength training on a single body part or region of the body is not easily executed.  If a user were to complete the task of scheduling a 4 day workout split, they would </w:t>
      </w:r>
      <w:r w:rsidR="006C73E0">
        <w:lastRenderedPageBreak/>
        <w:t xml:space="preserve">have to search a long list of strength training classes available and add them remembering specifically what body part/region was to be exercised in what order.  As a result, the cost in time and gulf of execution to complete this task is much larger than other more basic tasks.  </w:t>
      </w:r>
    </w:p>
    <w:p w14:paraId="2830E434" w14:textId="64CEC36B" w:rsidR="00663691" w:rsidRDefault="008435D8" w:rsidP="008435D8">
      <w:pPr>
        <w:pStyle w:val="Heading3"/>
      </w:pPr>
      <w:r>
        <w:t>Discoverability</w:t>
      </w:r>
    </w:p>
    <w:p w14:paraId="6B2BBFA1" w14:textId="6CC295E6" w:rsidR="008435D8" w:rsidRDefault="008435D8" w:rsidP="008435D8">
      <w:r>
        <w:t xml:space="preserve">The wider gulf of execution, as it relates to the problem space, is a direct result of lacking discoverability.  While the interface in general uses the principle of discoverability well, it falls short when it comes to filtering for specific body parts.  As an example, when a filter is applied to strength classes for “upper body” style classes, there are over 800 resulting classes.  A user who is looking specifically for arm workouts would need to search through all resulting classes to find one that fits their need.  Because </w:t>
      </w:r>
      <w:r w:rsidR="00803498">
        <w:t>all the needed options are not present and visible</w:t>
      </w:r>
      <w:r>
        <w:t xml:space="preserve">, the users cognitive load is </w:t>
      </w:r>
      <w:r w:rsidR="00803498">
        <w:t xml:space="preserve">higher than it should be, </w:t>
      </w:r>
      <w:r>
        <w:t>and</w:t>
      </w:r>
      <w:r w:rsidR="00803498">
        <w:t xml:space="preserve"> the user is exposed to distracting options with extraneous information.  </w:t>
      </w:r>
    </w:p>
    <w:p w14:paraId="1DA6B683" w14:textId="418CC1F9" w:rsidR="00803498" w:rsidRDefault="00803498" w:rsidP="00803498">
      <w:pPr>
        <w:pStyle w:val="Heading3"/>
      </w:pPr>
      <w:r>
        <w:t>Flexibility</w:t>
      </w:r>
    </w:p>
    <w:p w14:paraId="4FFA5083" w14:textId="242C64BD" w:rsidR="00803498" w:rsidRDefault="00025D22" w:rsidP="00803498">
      <w:r>
        <w:t>A</w:t>
      </w:r>
      <w:r w:rsidR="00803498">
        <w:t xml:space="preserve">s explained in the survey response, the design of the Peloton interface does not accommodate all ranges of individual preference.  </w:t>
      </w:r>
      <w:r w:rsidR="00DC0D35">
        <w:t>B</w:t>
      </w:r>
      <w:r>
        <w:t xml:space="preserve">ecause the use of a body part/body region workout split is not currently </w:t>
      </w:r>
      <w:r w:rsidR="00DC0D35">
        <w:t>supported</w:t>
      </w:r>
      <w:r>
        <w:t xml:space="preserve">, </w:t>
      </w:r>
      <w:r w:rsidR="00DC0D35">
        <w:t xml:space="preserve">the act of accomplishing certain tasks is difficult and users are forced into using the app in a way that contradicts with their level of expertise and/or preferences.  As a result, the Peloton interface </w:t>
      </w:r>
      <w:r w:rsidR="00AB4DC8">
        <w:t>does</w:t>
      </w:r>
      <w:r w:rsidR="00DC0D35">
        <w:t xml:space="preserve"> not do </w:t>
      </w:r>
      <w:r w:rsidR="00AB4DC8">
        <w:t>an excellent job</w:t>
      </w:r>
      <w:r w:rsidR="00DC0D35">
        <w:t xml:space="preserve"> of affording the user flexibility as it relates to the problem space.  </w:t>
      </w:r>
    </w:p>
    <w:p w14:paraId="77AC8269" w14:textId="4B1B354D" w:rsidR="00DC0D35" w:rsidRDefault="00DC0D35" w:rsidP="00DC0D35">
      <w:pPr>
        <w:pStyle w:val="Heading3"/>
      </w:pPr>
      <w:r>
        <w:t>Equity</w:t>
      </w:r>
    </w:p>
    <w:p w14:paraId="6DD89992" w14:textId="2144522A" w:rsidR="00DC0D35" w:rsidRDefault="00BC73BD" w:rsidP="00DC0D35">
      <w:r>
        <w:t>Like the principle of flexibility, the principle of equity is not used well in the design of the Peloton app interface.  Simply stated, all users of the Peloton app do not have the same experience.  Users who make use of a workout split style schedule must work much harder that users who participate in classes at will and without regard of body parts being exercised.  The result of this is a design that is not useful or marketable to people with different abilities and thus falls short on the universal design principle of equity.</w:t>
      </w:r>
    </w:p>
    <w:p w14:paraId="5510C67C" w14:textId="5E740B77" w:rsidR="00B805F8" w:rsidRDefault="00B805F8" w:rsidP="00B805F8">
      <w:pPr>
        <w:pStyle w:val="Heading2"/>
      </w:pPr>
      <w:r>
        <w:lastRenderedPageBreak/>
        <w:t>Heuristic Evaluation Summary</w:t>
      </w:r>
    </w:p>
    <w:p w14:paraId="2319F3D1" w14:textId="029B54E2" w:rsidR="00DA111E" w:rsidRDefault="00AB4DC8" w:rsidP="00B805F8">
      <w:r>
        <w:t>For</w:t>
      </w:r>
      <w:r w:rsidR="00B805F8">
        <w:t xml:space="preserve"> majority of users, distributed cognition, the principles of simplicity, discoverability, flexibility, and consistency work well together and create a positive user experience</w:t>
      </w:r>
      <w:r>
        <w:t xml:space="preserve">. </w:t>
      </w:r>
      <w:r w:rsidR="00B805F8">
        <w:t xml:space="preserve">As a result, the </w:t>
      </w:r>
      <w:r w:rsidR="00B36AE5">
        <w:t>gulf of execution and gulf of evaluation</w:t>
      </w:r>
      <w:r w:rsidR="00B805F8">
        <w:t xml:space="preserve"> </w:t>
      </w:r>
      <w:r w:rsidR="00B36AE5">
        <w:t xml:space="preserve">is quite small for </w:t>
      </w:r>
      <w:r w:rsidR="00DA111E">
        <w:t>all</w:t>
      </w:r>
      <w:r w:rsidR="00B36AE5">
        <w:t xml:space="preserve"> users, and </w:t>
      </w:r>
      <w:r>
        <w:t>inexperienced users</w:t>
      </w:r>
      <w:r w:rsidR="00B36AE5">
        <w:t xml:space="preserve"> of the app can quickly figure out what they need to do when their goal is to accomplish a task</w:t>
      </w:r>
      <w:r>
        <w:t xml:space="preserve">. </w:t>
      </w:r>
      <w:r w:rsidR="00B36AE5">
        <w:t xml:space="preserve">That being said, there are gaps in the principles of discoverability, flexibility, and equity that reduce distributed cognition and consequently increase the cognitive load and mental burden for some users.  Together, these violations increase the gulf of execution for users </w:t>
      </w:r>
      <w:r w:rsidR="00DA111E">
        <w:t>and will be addressed moving forward with this assignment.</w:t>
      </w:r>
    </w:p>
    <w:p w14:paraId="0D057EE3" w14:textId="47F67C85" w:rsidR="00DA111E" w:rsidRDefault="00DA111E" w:rsidP="00B805F8"/>
    <w:p w14:paraId="72F748A2" w14:textId="687A9B72" w:rsidR="00DA111E" w:rsidRDefault="00DA111E" w:rsidP="00DA111E">
      <w:pPr>
        <w:pStyle w:val="Heading1"/>
      </w:pPr>
      <w:r>
        <w:t>interface redesign</w:t>
      </w:r>
      <w:r w:rsidR="000800FC">
        <w:t xml:space="preserve"> – 3 page</w:t>
      </w:r>
    </w:p>
    <w:p w14:paraId="42AA600C" w14:textId="79B45B57" w:rsidR="00385791" w:rsidRPr="00385791" w:rsidRDefault="00235DD3" w:rsidP="00385791">
      <w:r>
        <w:t xml:space="preserve">The following </w:t>
      </w:r>
      <w:r w:rsidR="00780050">
        <w:t xml:space="preserve">wireframe </w:t>
      </w:r>
      <w:r>
        <w:t xml:space="preserve">protype </w:t>
      </w:r>
      <w:r w:rsidR="00780050">
        <w:t>is</w:t>
      </w:r>
      <w:r>
        <w:t xml:space="preserve"> based on the results of the previous</w:t>
      </w:r>
      <w:r w:rsidR="00780050">
        <w:t xml:space="preserve"> heuristic evaluation and brainstorming exercise</w:t>
      </w:r>
      <w:r w:rsidR="00FB0A0D">
        <w:t xml:space="preserve"> provided in the </w:t>
      </w:r>
      <w:r w:rsidR="00780050">
        <w:t>Appendix</w:t>
      </w:r>
      <w:r w:rsidR="00FB0A0D">
        <w:t>, section 9.3.</w:t>
      </w:r>
    </w:p>
    <w:p w14:paraId="38D62407" w14:textId="0779A946" w:rsidR="00385791" w:rsidRDefault="00385791" w:rsidP="00385791">
      <w:pPr>
        <w:pStyle w:val="FigureCaption"/>
      </w:pPr>
      <w:r w:rsidRPr="0063703D">
        <w:rPr>
          <w:noProof/>
        </w:rPr>
        <w:drawing>
          <wp:anchor distT="0" distB="0" distL="114300" distR="114300" simplePos="0" relativeHeight="251660288" behindDoc="0" locked="0" layoutInCell="1" allowOverlap="1" wp14:anchorId="7E6B86EC" wp14:editId="29E45F97">
            <wp:simplePos x="0" y="0"/>
            <wp:positionH relativeFrom="margin">
              <wp:posOffset>0</wp:posOffset>
            </wp:positionH>
            <wp:positionV relativeFrom="paragraph">
              <wp:posOffset>570330</wp:posOffset>
            </wp:positionV>
            <wp:extent cx="5029200" cy="2680335"/>
            <wp:effectExtent l="0" t="0" r="0" b="5715"/>
            <wp:wrapTopAndBottom/>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200" cy="2680335"/>
                    </a:xfrm>
                    <a:prstGeom prst="rect">
                      <a:avLst/>
                    </a:prstGeom>
                  </pic:spPr>
                </pic:pic>
              </a:graphicData>
            </a:graphic>
            <wp14:sizeRelH relativeFrom="margin">
              <wp14:pctWidth>0</wp14:pctWidth>
            </wp14:sizeRelH>
            <wp14:sizeRelV relativeFrom="margin">
              <wp14:pctHeight>0</wp14:pctHeight>
            </wp14:sizeRelV>
          </wp:anchor>
        </w:drawing>
      </w:r>
      <w:r>
        <w:t xml:space="preserve">Peloton strength classes with filter </w:t>
      </w:r>
      <w:r w:rsidR="00024C65">
        <w:t>to select</w:t>
      </w:r>
      <w:r>
        <w:t xml:space="preserve"> workout splits/body parts</w:t>
      </w:r>
      <w:r w:rsidR="00024C65">
        <w:t xml:space="preserve"> for live classes – “Live &amp; Encore” view</w:t>
      </w:r>
      <w:r w:rsidR="00135E28">
        <w:t xml:space="preserve">.  </w:t>
      </w:r>
      <w:r w:rsidR="00135E28">
        <w:t>Source: Author</w:t>
      </w:r>
    </w:p>
    <w:p w14:paraId="19FB23CC" w14:textId="5299002E" w:rsidR="004C1500" w:rsidRDefault="004C1500" w:rsidP="004C1500">
      <w:pPr>
        <w:pStyle w:val="FigureCaption"/>
        <w:numPr>
          <w:ilvl w:val="0"/>
          <w:numId w:val="0"/>
        </w:numPr>
        <w:ind w:left="1440"/>
      </w:pPr>
    </w:p>
    <w:p w14:paraId="52A8D1F5" w14:textId="318B7766" w:rsidR="004C1500" w:rsidRDefault="004C1500" w:rsidP="004C1500">
      <w:pPr>
        <w:pStyle w:val="FigureCaption"/>
        <w:numPr>
          <w:ilvl w:val="0"/>
          <w:numId w:val="0"/>
        </w:numPr>
        <w:ind w:left="1440"/>
      </w:pPr>
    </w:p>
    <w:p w14:paraId="4E706443" w14:textId="48C340DF" w:rsidR="004C1500" w:rsidRDefault="004C1500" w:rsidP="004C1500">
      <w:pPr>
        <w:pStyle w:val="FigureCaption"/>
        <w:numPr>
          <w:ilvl w:val="0"/>
          <w:numId w:val="0"/>
        </w:numPr>
        <w:ind w:left="1440"/>
      </w:pPr>
    </w:p>
    <w:p w14:paraId="059C7F63" w14:textId="5FCF9A4E" w:rsidR="004C1500" w:rsidRDefault="004C1500" w:rsidP="004C1500">
      <w:pPr>
        <w:pStyle w:val="FigureCaption"/>
        <w:numPr>
          <w:ilvl w:val="0"/>
          <w:numId w:val="0"/>
        </w:numPr>
        <w:ind w:left="1440"/>
      </w:pPr>
    </w:p>
    <w:p w14:paraId="3A5F9C05" w14:textId="77777777" w:rsidR="004C1500" w:rsidRDefault="004C1500" w:rsidP="004C1500">
      <w:pPr>
        <w:pStyle w:val="FigureCaption"/>
        <w:numPr>
          <w:ilvl w:val="0"/>
          <w:numId w:val="0"/>
        </w:numPr>
        <w:ind w:left="1440"/>
      </w:pPr>
    </w:p>
    <w:p w14:paraId="338CC18E" w14:textId="69FE1600" w:rsidR="00385791" w:rsidRDefault="004C1500" w:rsidP="004C1500">
      <w:pPr>
        <w:pStyle w:val="FigureCaption"/>
      </w:pPr>
      <w:r w:rsidRPr="004C1500">
        <w:rPr>
          <w:noProof/>
        </w:rPr>
        <w:drawing>
          <wp:anchor distT="0" distB="0" distL="114300" distR="114300" simplePos="0" relativeHeight="251664384" behindDoc="0" locked="0" layoutInCell="1" allowOverlap="1" wp14:anchorId="499024F1" wp14:editId="212D25D5">
            <wp:simplePos x="0" y="0"/>
            <wp:positionH relativeFrom="margin">
              <wp:align>left</wp:align>
            </wp:positionH>
            <wp:positionV relativeFrom="paragraph">
              <wp:posOffset>358006</wp:posOffset>
            </wp:positionV>
            <wp:extent cx="5029200" cy="2819400"/>
            <wp:effectExtent l="0" t="0" r="0" b="0"/>
            <wp:wrapTopAndBottom/>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2819400"/>
                    </a:xfrm>
                    <a:prstGeom prst="rect">
                      <a:avLst/>
                    </a:prstGeom>
                  </pic:spPr>
                </pic:pic>
              </a:graphicData>
            </a:graphic>
            <wp14:sizeRelH relativeFrom="margin">
              <wp14:pctWidth>0</wp14:pctWidth>
            </wp14:sizeRelH>
            <wp14:sizeRelV relativeFrom="margin">
              <wp14:pctHeight>0</wp14:pctHeight>
            </wp14:sizeRelV>
          </wp:anchor>
        </w:drawing>
      </w:r>
      <w:r w:rsidR="00024C65">
        <w:t>Workout split Progress Tracker – “Your Schedule” View</w:t>
      </w:r>
      <w:r w:rsidR="00135E28">
        <w:t xml:space="preserve">.  </w:t>
      </w:r>
      <w:r w:rsidR="00135E28">
        <w:t>Source: Author</w:t>
      </w:r>
    </w:p>
    <w:p w14:paraId="69BD3507" w14:textId="7C343D80" w:rsidR="00385791" w:rsidRDefault="00385791" w:rsidP="00385791"/>
    <w:p w14:paraId="030CF437" w14:textId="0DEA4C9B" w:rsidR="00385791" w:rsidRDefault="004C1500" w:rsidP="00024C65">
      <w:pPr>
        <w:pStyle w:val="FigureCaption"/>
      </w:pPr>
      <w:r w:rsidRPr="00F26246">
        <w:rPr>
          <w:noProof/>
        </w:rPr>
        <w:drawing>
          <wp:anchor distT="0" distB="0" distL="114300" distR="114300" simplePos="0" relativeHeight="251661312" behindDoc="0" locked="0" layoutInCell="1" allowOverlap="1" wp14:anchorId="378FFEB6" wp14:editId="63973771">
            <wp:simplePos x="0" y="0"/>
            <wp:positionH relativeFrom="margin">
              <wp:posOffset>0</wp:posOffset>
            </wp:positionH>
            <wp:positionV relativeFrom="paragraph">
              <wp:posOffset>406500</wp:posOffset>
            </wp:positionV>
            <wp:extent cx="5029200" cy="2449048"/>
            <wp:effectExtent l="0" t="0" r="0" b="8890"/>
            <wp:wrapTopAndBottom/>
            <wp:docPr id="3" name="Picture 3" descr="A picture containing text, screenshot, differen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ifferent,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9200" cy="2449048"/>
                    </a:xfrm>
                    <a:prstGeom prst="rect">
                      <a:avLst/>
                    </a:prstGeom>
                  </pic:spPr>
                </pic:pic>
              </a:graphicData>
            </a:graphic>
          </wp:anchor>
        </w:drawing>
      </w:r>
      <w:r w:rsidR="00024C65">
        <w:t>Peloton app Strength Class prerecorded classes</w:t>
      </w:r>
      <w:r w:rsidR="00135E28">
        <w:t xml:space="preserve">.  </w:t>
      </w:r>
      <w:r w:rsidR="00135E28">
        <w:t>Source: Author</w:t>
      </w:r>
    </w:p>
    <w:p w14:paraId="0BE9DC8C" w14:textId="3EB2FA60" w:rsidR="00385791" w:rsidRDefault="00385791" w:rsidP="00385791"/>
    <w:p w14:paraId="733C050C" w14:textId="609A84D5" w:rsidR="00024C65" w:rsidRDefault="00024C65" w:rsidP="00385791"/>
    <w:p w14:paraId="22E6D9BD" w14:textId="0D3BF2E4" w:rsidR="00024C65" w:rsidRDefault="00024C65" w:rsidP="00385791"/>
    <w:p w14:paraId="4FE1D664" w14:textId="25EA91B2" w:rsidR="00024C65" w:rsidRDefault="00024C65" w:rsidP="00385791"/>
    <w:p w14:paraId="773E9BA8" w14:textId="53B1A213" w:rsidR="00024C65" w:rsidRDefault="00135E28" w:rsidP="00024C65">
      <w:pPr>
        <w:pStyle w:val="FigureCaption"/>
      </w:pPr>
      <w:r>
        <w:rPr>
          <w:noProof/>
          <w14:ligatures w14:val="none"/>
          <w14:numForm w14:val="default"/>
          <w14:numSpacing w14:val="default"/>
        </w:rPr>
        <mc:AlternateContent>
          <mc:Choice Requires="wps">
            <w:drawing>
              <wp:anchor distT="0" distB="0" distL="114300" distR="114300" simplePos="0" relativeHeight="251671552" behindDoc="0" locked="0" layoutInCell="1" allowOverlap="1" wp14:anchorId="698AF41D" wp14:editId="6EEFB2AB">
                <wp:simplePos x="0" y="0"/>
                <wp:positionH relativeFrom="column">
                  <wp:posOffset>4754470</wp:posOffset>
                </wp:positionH>
                <wp:positionV relativeFrom="paragraph">
                  <wp:posOffset>2189639</wp:posOffset>
                </wp:positionV>
                <wp:extent cx="172219" cy="86110"/>
                <wp:effectExtent l="0" t="0" r="18415" b="28575"/>
                <wp:wrapNone/>
                <wp:docPr id="14" name="Oval 14"/>
                <wp:cNvGraphicFramePr/>
                <a:graphic xmlns:a="http://schemas.openxmlformats.org/drawingml/2006/main">
                  <a:graphicData uri="http://schemas.microsoft.com/office/word/2010/wordprocessingShape">
                    <wps:wsp>
                      <wps:cNvSpPr/>
                      <wps:spPr>
                        <a:xfrm>
                          <a:off x="0" y="0"/>
                          <a:ext cx="172219" cy="8611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27A1E4" id="Oval 14" o:spid="_x0000_s1026" style="position:absolute;margin-left:374.35pt;margin-top:172.4pt;width:13.55pt;height:6.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" fillcolor="#70ad47 [3209]" strokecolor="#1f3763 [1604]" strokeweight="1pt">
                <v:stroke joinstyle="miter"/>
              </v:oval>
            </w:pict>
          </mc:Fallback>
        </mc:AlternateContent>
      </w:r>
      <w:r>
        <w:rPr>
          <w:noProof/>
          <w14:ligatures w14:val="none"/>
          <w14:numForm w14:val="default"/>
          <w14:numSpacing w14:val="default"/>
        </w:rPr>
        <mc:AlternateContent>
          <mc:Choice Requires="wps">
            <w:drawing>
              <wp:anchor distT="0" distB="0" distL="114300" distR="114300" simplePos="0" relativeHeight="251672576" behindDoc="0" locked="0" layoutInCell="1" allowOverlap="1" wp14:anchorId="657DC38C" wp14:editId="17992D84">
                <wp:simplePos x="0" y="0"/>
                <wp:positionH relativeFrom="column">
                  <wp:posOffset>4840579</wp:posOffset>
                </wp:positionH>
                <wp:positionV relativeFrom="paragraph">
                  <wp:posOffset>2193740</wp:posOffset>
                </wp:positionV>
                <wp:extent cx="69708" cy="77908"/>
                <wp:effectExtent l="0" t="0" r="26035" b="17780"/>
                <wp:wrapNone/>
                <wp:docPr id="13" name="Oval 13"/>
                <wp:cNvGraphicFramePr/>
                <a:graphic xmlns:a="http://schemas.openxmlformats.org/drawingml/2006/main">
                  <a:graphicData uri="http://schemas.microsoft.com/office/word/2010/wordprocessingShape">
                    <wps:wsp>
                      <wps:cNvSpPr/>
                      <wps:spPr>
                        <a:xfrm>
                          <a:off x="0" y="0"/>
                          <a:ext cx="69708" cy="7790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F47E31" id="Oval 13" o:spid="_x0000_s1026" style="position:absolute;margin-left:381.15pt;margin-top:172.75pt;width:5.5pt;height:6.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" fillcolor="white [3212]" strokecolor="#1f3763 [1604]" strokeweight="1pt">
                <v:stroke joinstyle="miter"/>
              </v:oval>
            </w:pict>
          </mc:Fallback>
        </mc:AlternateContent>
      </w:r>
      <w:r w:rsidR="00024C65">
        <w:t>Peloton app Strength Class prerecorded class filter – Slider Button to enable Workout Split.</w:t>
      </w:r>
      <w:r>
        <w:t xml:space="preserve">  </w:t>
      </w:r>
      <w:r>
        <w:t>Source: Author</w:t>
      </w:r>
    </w:p>
    <w:p w14:paraId="1DF132DF" w14:textId="710A94AF" w:rsidR="00385791" w:rsidRDefault="004C1500" w:rsidP="00385791">
      <w:r w:rsidRPr="00E14E0E">
        <w:rPr>
          <w:noProof/>
        </w:rPr>
        <w:drawing>
          <wp:anchor distT="0" distB="0" distL="114300" distR="114300" simplePos="0" relativeHeight="251662336" behindDoc="0" locked="0" layoutInCell="1" allowOverlap="1" wp14:anchorId="08276A96" wp14:editId="4824C505">
            <wp:simplePos x="0" y="0"/>
            <wp:positionH relativeFrom="margin">
              <wp:align>left</wp:align>
            </wp:positionH>
            <wp:positionV relativeFrom="paragraph">
              <wp:posOffset>334</wp:posOffset>
            </wp:positionV>
            <wp:extent cx="5053965" cy="2434590"/>
            <wp:effectExtent l="0" t="0" r="0" b="3810"/>
            <wp:wrapTopAndBottom/>
            <wp:docPr id="5" name="Picture 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PowerPoi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53965" cy="2434590"/>
                    </a:xfrm>
                    <a:prstGeom prst="rect">
                      <a:avLst/>
                    </a:prstGeom>
                  </pic:spPr>
                </pic:pic>
              </a:graphicData>
            </a:graphic>
            <wp14:sizeRelH relativeFrom="margin">
              <wp14:pctWidth>0</wp14:pctWidth>
            </wp14:sizeRelH>
            <wp14:sizeRelV relativeFrom="margin">
              <wp14:pctHeight>0</wp14:pctHeight>
            </wp14:sizeRelV>
          </wp:anchor>
        </w:drawing>
      </w:r>
    </w:p>
    <w:p w14:paraId="4279CF90" w14:textId="7C45540E" w:rsidR="00385791" w:rsidRDefault="00024C65" w:rsidP="00024C65">
      <w:pPr>
        <w:pStyle w:val="FigureCaption"/>
      </w:pPr>
      <w:r>
        <w:t>Peloton App- With Workout Split enabled, Class Type filter by body part/region</w:t>
      </w:r>
      <w:r w:rsidR="00135E28">
        <w:t xml:space="preserve">.  </w:t>
      </w:r>
      <w:r w:rsidR="00135E28">
        <w:t>Source: Author</w:t>
      </w:r>
    </w:p>
    <w:p w14:paraId="56F814D7" w14:textId="28FBBC63" w:rsidR="00D803C7" w:rsidRDefault="004C1500" w:rsidP="00E14E0E">
      <w:r w:rsidRPr="00D803C7">
        <w:rPr>
          <w:noProof/>
        </w:rPr>
        <w:drawing>
          <wp:anchor distT="0" distB="0" distL="114300" distR="114300" simplePos="0" relativeHeight="251663360" behindDoc="0" locked="0" layoutInCell="1" allowOverlap="1" wp14:anchorId="70F81F9E" wp14:editId="5C76E4A6">
            <wp:simplePos x="0" y="0"/>
            <wp:positionH relativeFrom="margin">
              <wp:align>left</wp:align>
            </wp:positionH>
            <wp:positionV relativeFrom="paragraph">
              <wp:posOffset>297682</wp:posOffset>
            </wp:positionV>
            <wp:extent cx="5029200" cy="2425065"/>
            <wp:effectExtent l="0" t="0" r="0" b="0"/>
            <wp:wrapTopAndBottom/>
            <wp:docPr id="6" name="Picture 6" descr="A picture containing text,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ffer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9200" cy="2425065"/>
                    </a:xfrm>
                    <a:prstGeom prst="rect">
                      <a:avLst/>
                    </a:prstGeom>
                  </pic:spPr>
                </pic:pic>
              </a:graphicData>
            </a:graphic>
          </wp:anchor>
        </w:drawing>
      </w:r>
    </w:p>
    <w:p w14:paraId="48D58C0A" w14:textId="05503E7E" w:rsidR="0063703D" w:rsidRDefault="0063703D" w:rsidP="0063703D"/>
    <w:p w14:paraId="727A2A62" w14:textId="53B8DDCC" w:rsidR="00F9603B" w:rsidRDefault="00F9603B" w:rsidP="0063703D"/>
    <w:p w14:paraId="7621C009" w14:textId="77777777" w:rsidR="00F9603B" w:rsidRDefault="00F9603B" w:rsidP="0063703D"/>
    <w:p w14:paraId="23D4B67B" w14:textId="0AA9BB12" w:rsidR="00FB0A0D" w:rsidRDefault="00F9603B" w:rsidP="00135E28">
      <w:pPr>
        <w:pStyle w:val="FigureCaption"/>
      </w:pPr>
      <w:r w:rsidRPr="00F9603B">
        <w:lastRenderedPageBreak/>
        <w:drawing>
          <wp:anchor distT="0" distB="0" distL="114300" distR="114300" simplePos="0" relativeHeight="251673600" behindDoc="0" locked="0" layoutInCell="1" allowOverlap="1" wp14:anchorId="1C0EC24D" wp14:editId="2C7A5B9C">
            <wp:simplePos x="0" y="0"/>
            <wp:positionH relativeFrom="margin">
              <wp:align>right</wp:align>
            </wp:positionH>
            <wp:positionV relativeFrom="paragraph">
              <wp:posOffset>471638</wp:posOffset>
            </wp:positionV>
            <wp:extent cx="5029200" cy="2332355"/>
            <wp:effectExtent l="0" t="0" r="0" b="0"/>
            <wp:wrapTopAndBottom/>
            <wp:docPr id="15" name="Picture 1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PowerPoi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2332355"/>
                    </a:xfrm>
                    <a:prstGeom prst="rect">
                      <a:avLst/>
                    </a:prstGeom>
                  </pic:spPr>
                </pic:pic>
              </a:graphicData>
            </a:graphic>
          </wp:anchor>
        </w:drawing>
      </w:r>
      <w:r w:rsidR="00135E28">
        <w:t>Peloton App – With Workout Split disabled, Class Type is set to a default search.  Source: Author</w:t>
      </w:r>
    </w:p>
    <w:p w14:paraId="0CCEDF8D" w14:textId="77777777" w:rsidR="00FB0A0D" w:rsidRDefault="00FB0A0D" w:rsidP="0063703D"/>
    <w:p w14:paraId="45D58096" w14:textId="754AD36E" w:rsidR="00DA111E" w:rsidRDefault="00C717B2" w:rsidP="00C717B2">
      <w:pPr>
        <w:pStyle w:val="Heading1"/>
      </w:pPr>
      <w:r>
        <w:t>Interface justification</w:t>
      </w:r>
      <w:r w:rsidR="00411083">
        <w:t xml:space="preserve"> </w:t>
      </w:r>
    </w:p>
    <w:p w14:paraId="3A7FCDFD" w14:textId="2403AFE4" w:rsidR="00A803A4" w:rsidRDefault="008F3E2C" w:rsidP="00FB0A0D">
      <w:r>
        <w:t xml:space="preserve">As mentioned previously in the heuristic evaluation, the Peloton interface </w:t>
      </w:r>
      <w:r w:rsidR="00526459">
        <w:t xml:space="preserve">uses several good design principles and is overall a highly effective </w:t>
      </w:r>
      <w:r w:rsidR="00EF14A6">
        <w:t xml:space="preserve">solution to accomplish the main task of fitness and/or </w:t>
      </w:r>
      <w:r w:rsidR="00526459">
        <w:t xml:space="preserve">exercise.  </w:t>
      </w:r>
      <w:r w:rsidR="00A803A4">
        <w:t>As such, the interfaces that are a part of this redesign remain largely unchanged as it relates to the colors, layout, and user interface.  However, where the design principles of discoverability, flexibility, and equity have been violated, t</w:t>
      </w:r>
      <w:r w:rsidR="00EF14A6">
        <w:t>h</w:t>
      </w:r>
      <w:r w:rsidR="00A803A4">
        <w:t>is</w:t>
      </w:r>
      <w:r w:rsidR="00EF14A6">
        <w:t xml:space="preserve"> protype</w:t>
      </w:r>
      <w:r w:rsidR="00A803A4">
        <w:t>s</w:t>
      </w:r>
      <w:r w:rsidR="00EF14A6">
        <w:t xml:space="preserve"> </w:t>
      </w:r>
      <w:r w:rsidR="00A803A4">
        <w:t xml:space="preserve">main purpose is to </w:t>
      </w:r>
      <w:r w:rsidR="000F7B15">
        <w:t xml:space="preserve">increase the interfaces </w:t>
      </w:r>
      <w:r w:rsidR="00EF14A6">
        <w:t>functionality and useability</w:t>
      </w:r>
      <w:r w:rsidR="00A803A4">
        <w:t xml:space="preserve">.  Moreover, a greater level of learnability is </w:t>
      </w:r>
      <w:r w:rsidR="00AE1DC3">
        <w:t>achieved</w:t>
      </w:r>
      <w:r w:rsidR="00A803A4">
        <w:t xml:space="preserve"> by increasing </w:t>
      </w:r>
      <w:r w:rsidR="00EF14A6">
        <w:t>distributed cognition</w:t>
      </w:r>
      <w:r w:rsidR="00A803A4">
        <w:t xml:space="preserve"> and consequently reducing the cognitive load of the user.  </w:t>
      </w:r>
      <w:r w:rsidR="00AE1DC3">
        <w:t xml:space="preserve">To accomplish this, the </w:t>
      </w:r>
      <w:r w:rsidR="00424A23">
        <w:t xml:space="preserve">wireframe </w:t>
      </w:r>
      <w:r w:rsidR="00AE1DC3">
        <w:t>prototype introduces the ability to utilize workout splits in both the live and prerecorded strength training classes</w:t>
      </w:r>
      <w:r w:rsidR="00424A23">
        <w:t xml:space="preserve">.  </w:t>
      </w:r>
    </w:p>
    <w:p w14:paraId="005E4CAF" w14:textId="0A9EDB9A" w:rsidR="00424A23" w:rsidRDefault="00424A23" w:rsidP="00AE1DC3">
      <w:pPr>
        <w:pStyle w:val="Heading2"/>
      </w:pPr>
      <w:r>
        <w:t>Live Class Redesign</w:t>
      </w:r>
    </w:p>
    <w:p w14:paraId="0B5B5E5E" w14:textId="5BEB86CB" w:rsidR="00424A23" w:rsidRDefault="00424A23" w:rsidP="000B0F0F">
      <w:r>
        <w:t>The interface utilized by a Peloton app user when browsing live classes</w:t>
      </w:r>
      <w:r w:rsidR="00AB2035">
        <w:t xml:space="preserve"> and scheduled classes</w:t>
      </w:r>
      <w:r>
        <w:t xml:space="preserve">, shown in figure </w:t>
      </w:r>
      <w:r w:rsidR="00AB2035">
        <w:t>2 and</w:t>
      </w:r>
      <w:r>
        <w:t xml:space="preserve"> 3</w:t>
      </w:r>
      <w:r w:rsidR="00AB2035">
        <w:t xml:space="preserve">, focuses on the addition of a workout split search function and well as a progress tracker to keep the user informed </w:t>
      </w:r>
      <w:r w:rsidR="00A82DE6">
        <w:t>of</w:t>
      </w:r>
      <w:r w:rsidR="00AB2035">
        <w:t xml:space="preserve"> their progress on a weekly basis.  By keeping the layout consistent with the current functionality, color scheme, and button shapes, the gulf of execution is </w:t>
      </w:r>
      <w:r w:rsidR="00E418A9">
        <w:t>lessened because</w:t>
      </w:r>
      <w:r w:rsidR="00AB2035">
        <w:t xml:space="preserve"> users can </w:t>
      </w:r>
      <w:r w:rsidR="00E418A9">
        <w:t>repurpose</w:t>
      </w:r>
      <w:r w:rsidR="00AB2035">
        <w:t xml:space="preserve"> the knowledge gained from previous </w:t>
      </w:r>
      <w:r w:rsidR="00AB2035">
        <w:lastRenderedPageBreak/>
        <w:t>interactions wit</w:t>
      </w:r>
      <w:r w:rsidR="00E418A9">
        <w:t xml:space="preserve">h the live class selections.  </w:t>
      </w:r>
      <w:r w:rsidR="000B0F0F">
        <w:t xml:space="preserve">Per </w:t>
      </w:r>
      <w:r w:rsidR="00E418A9">
        <w:t>Constantine’s and Lockwood’s Reuse Principle</w:t>
      </w:r>
      <w:r w:rsidR="000B0F0F">
        <w:t xml:space="preserve">, this </w:t>
      </w:r>
      <w:r w:rsidR="006B23E0">
        <w:t>addition</w:t>
      </w:r>
      <w:r w:rsidR="000B0F0F">
        <w:t xml:space="preserve"> maintains </w:t>
      </w:r>
      <w:r w:rsidR="000B0F0F">
        <w:t>consistency with purpose rather than merely arbitrary consistency, thus reducing the need for users to</w:t>
      </w:r>
      <w:r w:rsidR="000B0F0F">
        <w:t xml:space="preserve"> </w:t>
      </w:r>
      <w:r w:rsidR="000B0F0F">
        <w:t>rethink and remember</w:t>
      </w:r>
      <w:r w:rsidR="000B0F0F">
        <w:t xml:space="preserve">.  </w:t>
      </w:r>
      <w:r w:rsidR="006B23E0">
        <w:t>Furthermore,</w:t>
      </w:r>
      <w:r w:rsidR="008C771E">
        <w:t xml:space="preserve"> as depicted in the figure below, </w:t>
      </w:r>
      <w:r w:rsidR="006B23E0">
        <w:t xml:space="preserve">the inclusion of </w:t>
      </w:r>
      <w:r w:rsidR="008C771E">
        <w:t xml:space="preserve">the workout split filter </w:t>
      </w:r>
      <w:r w:rsidR="0074700A">
        <w:t xml:space="preserve">and workout split progress indicator </w:t>
      </w:r>
      <w:r w:rsidR="008C771E">
        <w:t xml:space="preserve">increases the design principle of discoverability for all users interested in using the app to focus on a specific body part.  </w:t>
      </w:r>
      <w:r w:rsidR="0074700A">
        <w:t xml:space="preserve">As Jacob Nielsen advises, this </w:t>
      </w:r>
      <w:r w:rsidR="0074700A">
        <w:t>minimize</w:t>
      </w:r>
      <w:r w:rsidR="0074700A">
        <w:t>s</w:t>
      </w:r>
      <w:r w:rsidR="0074700A">
        <w:t xml:space="preserve"> the user's memory load by making objects, actions, and options visible</w:t>
      </w:r>
      <w:r w:rsidR="0074700A">
        <w:t xml:space="preserve"> for using a workout split. </w:t>
      </w:r>
    </w:p>
    <w:p w14:paraId="22BF127C" w14:textId="6007A88F" w:rsidR="008C771E" w:rsidRDefault="0074700A" w:rsidP="008C771E">
      <w:pPr>
        <w:pStyle w:val="FigureCaption"/>
      </w:pPr>
      <w:r w:rsidRPr="008C771E">
        <w:drawing>
          <wp:anchor distT="0" distB="0" distL="114300" distR="114300" simplePos="0" relativeHeight="251667456" behindDoc="0" locked="0" layoutInCell="1" allowOverlap="1" wp14:anchorId="5A257136" wp14:editId="1B9AF49A">
            <wp:simplePos x="0" y="0"/>
            <wp:positionH relativeFrom="column">
              <wp:posOffset>2668905</wp:posOffset>
            </wp:positionH>
            <wp:positionV relativeFrom="paragraph">
              <wp:posOffset>570865</wp:posOffset>
            </wp:positionV>
            <wp:extent cx="1542415" cy="1844040"/>
            <wp:effectExtent l="133350" t="114300" r="133985" b="15621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42415" cy="1844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771E">
        <w:drawing>
          <wp:anchor distT="0" distB="0" distL="114300" distR="114300" simplePos="0" relativeHeight="251666432" behindDoc="0" locked="0" layoutInCell="1" allowOverlap="1" wp14:anchorId="2FFF2910" wp14:editId="4DD9B8CE">
            <wp:simplePos x="0" y="0"/>
            <wp:positionH relativeFrom="margin">
              <wp:posOffset>818515</wp:posOffset>
            </wp:positionH>
            <wp:positionV relativeFrom="paragraph">
              <wp:posOffset>521018</wp:posOffset>
            </wp:positionV>
            <wp:extent cx="1541145" cy="1887855"/>
            <wp:effectExtent l="133350" t="114300" r="135255" b="169545"/>
            <wp:wrapTopAndBottom/>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541145" cy="188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C771E">
        <w:t>Left: Workout split filter.  Right: Work</w:t>
      </w:r>
      <w:r>
        <w:t>out split progress.</w:t>
      </w:r>
      <w:r w:rsidR="008C771E">
        <w:t xml:space="preserve">  Source: Author</w:t>
      </w:r>
    </w:p>
    <w:p w14:paraId="30CD1FCA" w14:textId="0C398405" w:rsidR="008C771E" w:rsidRDefault="008C771E" w:rsidP="000B0F0F"/>
    <w:p w14:paraId="20F797EF" w14:textId="717F0BD0" w:rsidR="000B0F0F" w:rsidRPr="00424A23" w:rsidRDefault="00205FE2" w:rsidP="000B0F0F">
      <w:r>
        <w:t xml:space="preserve">The addition of the filter and progress indicator also </w:t>
      </w:r>
      <w:r w:rsidR="00A82DE6">
        <w:t>improve</w:t>
      </w:r>
      <w:r>
        <w:t xml:space="preserve"> the principles of flexibility and equity.  This is accomplished by allowing users with different preferences and abilities the capacity to use workout splits.  </w:t>
      </w:r>
      <w:r w:rsidR="00A82DE6">
        <w:t xml:space="preserve">Distributed cognition is increased by reducing the memory required by the user to remember what body part is scheduled to be exercised on a weekly basis when viewing their schedule. By showing the user what progress is being made via a progress tracker, in addition to the weekly schedule, the mental burden and cognitive load required by the user is drastically reduced.  </w:t>
      </w:r>
      <w:r w:rsidR="00B13B22">
        <w:t xml:space="preserve">Lastly, by keeping the layout consistent with other Peloton features, the buttons to filter with and boxes to track progress provide good affordances for users when identifying the purpose behind each feature and further reduces the gulf of execution.  </w:t>
      </w:r>
    </w:p>
    <w:p w14:paraId="7ECEAF3F" w14:textId="4BC39A07" w:rsidR="00AE1DC3" w:rsidRDefault="00AE1DC3" w:rsidP="00AE1DC3">
      <w:pPr>
        <w:pStyle w:val="Heading2"/>
      </w:pPr>
      <w:r>
        <w:lastRenderedPageBreak/>
        <w:t>Prerecorded Class Redesign</w:t>
      </w:r>
    </w:p>
    <w:p w14:paraId="0C7C3229" w14:textId="022A0AFE" w:rsidR="00F9603B" w:rsidRDefault="00AE1DC3" w:rsidP="009141E9">
      <w:r>
        <w:t xml:space="preserve">The prerecorded user interface shown above in figures 4-6 make use of a Workout Split slider button </w:t>
      </w:r>
      <w:r w:rsidR="009141E9">
        <w:t xml:space="preserve">to enable the search functionality in the filter </w:t>
      </w:r>
      <w:r>
        <w:t>and Class Type filter improvement</w:t>
      </w:r>
      <w:r w:rsidR="009141E9">
        <w:t>s</w:t>
      </w:r>
      <w:r>
        <w:t>.</w:t>
      </w:r>
      <w:r w:rsidR="00AB4DC8">
        <w:t xml:space="preserve"> </w:t>
      </w:r>
      <w:r w:rsidR="00EB67CB">
        <w:t>Again, consistency of the style and functionality</w:t>
      </w:r>
      <w:r w:rsidR="009141E9">
        <w:t xml:space="preserve"> used in the </w:t>
      </w:r>
      <w:r w:rsidR="00373A3F">
        <w:t>current</w:t>
      </w:r>
      <w:r w:rsidR="009141E9">
        <w:t xml:space="preserve"> interface </w:t>
      </w:r>
      <w:r w:rsidR="00EB67CB">
        <w:t xml:space="preserve">was </w:t>
      </w:r>
      <w:r w:rsidR="00AB4DC8">
        <w:t>left</w:t>
      </w:r>
      <w:r w:rsidR="00EB67CB">
        <w:t xml:space="preserve"> </w:t>
      </w:r>
      <w:r w:rsidR="009141E9">
        <w:t xml:space="preserve">untouched </w:t>
      </w:r>
      <w:r w:rsidR="00EB67CB">
        <w:t>preserving the positive elements of the interface</w:t>
      </w:r>
      <w:r w:rsidR="000D4A75">
        <w:t xml:space="preserve">. </w:t>
      </w:r>
      <w:r w:rsidR="00EB67CB">
        <w:t>The improvement</w:t>
      </w:r>
      <w:r w:rsidR="009141E9">
        <w:t xml:space="preserve">s, shown in figure </w:t>
      </w:r>
      <w:r w:rsidR="00373A3F">
        <w:t>9</w:t>
      </w:r>
      <w:r w:rsidR="009141E9">
        <w:t xml:space="preserve">, </w:t>
      </w:r>
      <w:r w:rsidR="00AE5667">
        <w:t>are placed in an area of the interface to keep the design simple</w:t>
      </w:r>
      <w:r w:rsidR="00373A3F">
        <w:t xml:space="preserve"> and easy to use</w:t>
      </w:r>
      <w:r w:rsidR="00AE5667">
        <w:t xml:space="preserve"> but </w:t>
      </w:r>
      <w:r w:rsidR="009141E9">
        <w:t>increase the principle of discoverability</w:t>
      </w:r>
      <w:r w:rsidR="00AE5667">
        <w:t xml:space="preserve"> for all user types.  Moreover, by </w:t>
      </w:r>
      <w:r w:rsidR="00373A3F">
        <w:t>using a slider,</w:t>
      </w:r>
      <w:r w:rsidR="00373A3F">
        <w:t xml:space="preserve"> like the “Bookmarked</w:t>
      </w:r>
      <w:r w:rsidR="00373A3F">
        <w:t xml:space="preserve">” feature, the </w:t>
      </w:r>
      <w:r w:rsidR="00AE5667">
        <w:t xml:space="preserve">user </w:t>
      </w:r>
      <w:r w:rsidR="00373A3F">
        <w:t xml:space="preserve">can use the affordances already provided and </w:t>
      </w:r>
      <w:r w:rsidR="00AE5667">
        <w:t>does not need to relearn anythin</w:t>
      </w:r>
      <w:r w:rsidR="00373A3F">
        <w:t>g.  Hence, the learnin</w:t>
      </w:r>
      <w:r w:rsidR="00AE5667">
        <w:t xml:space="preserve">g curve </w:t>
      </w:r>
      <w:r w:rsidR="00373A3F">
        <w:t>for</w:t>
      </w:r>
      <w:r w:rsidR="00AE5667">
        <w:t xml:space="preserve"> this addition low.  </w:t>
      </w:r>
      <w:r w:rsidR="00373A3F">
        <w:t>Finally, the slider to enable workout splits along</w:t>
      </w:r>
      <w:r w:rsidR="00AE5667">
        <w:t xml:space="preserve"> with the</w:t>
      </w:r>
      <w:r w:rsidR="00373A3F">
        <w:t xml:space="preserve"> clas</w:t>
      </w:r>
      <w:r w:rsidR="00AE5667">
        <w:t xml:space="preserve">s </w:t>
      </w:r>
      <w:r w:rsidR="00373A3F">
        <w:t>type</w:t>
      </w:r>
      <w:r w:rsidR="00AE5667">
        <w:t xml:space="preserve"> search, this wireframe prototype addresses the violations of flexibility and equity by accommodating a</w:t>
      </w:r>
      <w:r w:rsidR="00135E28">
        <w:t xml:space="preserve"> wide range of user preference and ability.  As such, if the user is interested in using a workout split, the slider button pictured</w:t>
      </w:r>
      <w:r w:rsidR="00373A3F">
        <w:t xml:space="preserve"> below</w:t>
      </w:r>
      <w:r w:rsidR="00135E28">
        <w:t xml:space="preserve"> can be </w:t>
      </w:r>
      <w:r w:rsidR="00F9603B">
        <w:t xml:space="preserve">enabled </w:t>
      </w:r>
      <w:r w:rsidR="00135E28">
        <w:t xml:space="preserve">and class type searchability would be specific to body part.  </w:t>
      </w:r>
      <w:r w:rsidR="00373A3F">
        <w:t xml:space="preserve">If a user is not interested in this functionality, the slider can be left </w:t>
      </w:r>
      <w:r w:rsidR="003B0B98">
        <w:t>disabled,</w:t>
      </w:r>
      <w:r w:rsidR="00373A3F">
        <w:t xml:space="preserve"> and the class type filter </w:t>
      </w:r>
      <w:r w:rsidR="003B0B98">
        <w:t xml:space="preserve">would be left as is in the current interface and pictured in Figure 7 above.  </w:t>
      </w:r>
    </w:p>
    <w:p w14:paraId="507C7CF4" w14:textId="1634ABC8" w:rsidR="009141E9" w:rsidRDefault="00F9603B" w:rsidP="009141E9">
      <w:pPr>
        <w:pStyle w:val="FigureCaption"/>
      </w:pPr>
      <w:r w:rsidRPr="009141E9">
        <w:drawing>
          <wp:anchor distT="0" distB="0" distL="114300" distR="114300" simplePos="0" relativeHeight="251669504" behindDoc="0" locked="0" layoutInCell="1" allowOverlap="1" wp14:anchorId="16BE67CC" wp14:editId="5C6E6DC5">
            <wp:simplePos x="0" y="0"/>
            <wp:positionH relativeFrom="column">
              <wp:posOffset>3041015</wp:posOffset>
            </wp:positionH>
            <wp:positionV relativeFrom="paragraph">
              <wp:posOffset>686435</wp:posOffset>
            </wp:positionV>
            <wp:extent cx="1500505" cy="2297430"/>
            <wp:effectExtent l="133350" t="114300" r="118745" b="14097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00505" cy="2297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F9603B">
        <w:drawing>
          <wp:anchor distT="0" distB="0" distL="114300" distR="114300" simplePos="0" relativeHeight="251674624" behindDoc="0" locked="0" layoutInCell="1" allowOverlap="1" wp14:anchorId="454F6091" wp14:editId="6495FD18">
            <wp:simplePos x="0" y="0"/>
            <wp:positionH relativeFrom="margin">
              <wp:posOffset>503380</wp:posOffset>
            </wp:positionH>
            <wp:positionV relativeFrom="paragraph">
              <wp:posOffset>689610</wp:posOffset>
            </wp:positionV>
            <wp:extent cx="2309495" cy="2286635"/>
            <wp:effectExtent l="133350" t="114300" r="128905" b="151765"/>
            <wp:wrapTopAndBottom/>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9495" cy="2286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141E9">
        <w:t xml:space="preserve">Left: Prerecorded class </w:t>
      </w:r>
      <w:r w:rsidR="0049249F">
        <w:t xml:space="preserve">filter </w:t>
      </w:r>
      <w:r w:rsidR="009141E9">
        <w:t>feature to enable workout split</w:t>
      </w:r>
      <w:r w:rsidR="0049249F">
        <w:t xml:space="preserve"> search for class type</w:t>
      </w:r>
      <w:r w:rsidR="009141E9">
        <w:t>. Right: Class type filer for body parts</w:t>
      </w:r>
      <w:r w:rsidR="0049249F">
        <w:t xml:space="preserve"> when workout split is enabled</w:t>
      </w:r>
      <w:r w:rsidR="009141E9">
        <w:t>. Source: Author</w:t>
      </w:r>
    </w:p>
    <w:p w14:paraId="3A190A4C" w14:textId="3689E87F" w:rsidR="00526459" w:rsidRDefault="00526459" w:rsidP="009141E9"/>
    <w:p w14:paraId="63A90F86" w14:textId="07532C60" w:rsidR="009141E9" w:rsidRDefault="009141E9" w:rsidP="009141E9"/>
    <w:p w14:paraId="78C1F997" w14:textId="64CB7072" w:rsidR="00C717B2" w:rsidRDefault="00C717B2" w:rsidP="00C717B2">
      <w:pPr>
        <w:pStyle w:val="Heading1"/>
      </w:pPr>
      <w:r>
        <w:lastRenderedPageBreak/>
        <w:t>Evaluation plan</w:t>
      </w:r>
    </w:p>
    <w:p w14:paraId="21B2C5BC" w14:textId="1B487E86" w:rsidR="00603580" w:rsidRDefault="00E06100" w:rsidP="0049249F">
      <w:r>
        <w:t>Because of the addition of functionality, a qualitative evaluation is best suited to assess the redesigned interface</w:t>
      </w:r>
      <w:r w:rsidR="00603580">
        <w:t>.</w:t>
      </w:r>
    </w:p>
    <w:p w14:paraId="1CF7E07C" w14:textId="1E908C4E" w:rsidR="00603580" w:rsidRDefault="00603580" w:rsidP="00603580">
      <w:pPr>
        <w:pStyle w:val="Heading2"/>
      </w:pPr>
      <w:r>
        <w:t>Survey Strategy</w:t>
      </w:r>
    </w:p>
    <w:p w14:paraId="64C032ED" w14:textId="68846E35" w:rsidR="00100547" w:rsidRDefault="00DB54C4" w:rsidP="00603580">
      <w:r>
        <w:t>Like</w:t>
      </w:r>
      <w:r w:rsidR="009E73D3">
        <w:t xml:space="preserve"> the survey conducted as part of the </w:t>
      </w:r>
      <w:proofErr w:type="spellStart"/>
      <w:r w:rsidR="009E73D3">
        <w:t>needfinding</w:t>
      </w:r>
      <w:proofErr w:type="spellEnd"/>
      <w:r w:rsidR="009E73D3">
        <w:t xml:space="preserve"> exercise, I </w:t>
      </w:r>
      <w:r w:rsidR="00716B37">
        <w:t xml:space="preserve">will </w:t>
      </w:r>
      <w:r>
        <w:t>access</w:t>
      </w:r>
      <w:r w:rsidR="009E73D3">
        <w:t xml:space="preserve"> my personal and professional network to </w:t>
      </w:r>
      <w:r w:rsidR="00AA3DE4">
        <w:t>recruit</w:t>
      </w:r>
      <w:r w:rsidR="009E73D3">
        <w:t xml:space="preserve"> participants</w:t>
      </w:r>
      <w:r w:rsidR="00AA3DE4">
        <w:t>.</w:t>
      </w:r>
      <w:r>
        <w:t xml:space="preserve"> </w:t>
      </w:r>
      <w:r w:rsidR="00AA3DE4">
        <w:t xml:space="preserve">The recruiting process </w:t>
      </w:r>
      <w:r w:rsidR="00716B37">
        <w:t xml:space="preserve">will </w:t>
      </w:r>
      <w:r w:rsidR="00AA3DE4">
        <w:t xml:space="preserve">target at </w:t>
      </w:r>
      <w:r w:rsidR="005A0F6B">
        <w:t xml:space="preserve">a narrower group of </w:t>
      </w:r>
      <w:r w:rsidR="00AA3DE4">
        <w:t xml:space="preserve">adult users of the Peloton app and, </w:t>
      </w:r>
      <w:r w:rsidR="002505C7">
        <w:t xml:space="preserve">because </w:t>
      </w:r>
      <w:r w:rsidR="005A0F6B">
        <w:t xml:space="preserve">of the narrowed focus, </w:t>
      </w:r>
      <w:r w:rsidR="00AA3DE4">
        <w:t xml:space="preserve">a total of </w:t>
      </w:r>
      <w:r w:rsidR="00716B37">
        <w:t xml:space="preserve">20 completed </w:t>
      </w:r>
      <w:r w:rsidR="00AA3DE4">
        <w:t xml:space="preserve">surveys </w:t>
      </w:r>
      <w:r w:rsidR="00716B37">
        <w:t xml:space="preserve">will be the goal to </w:t>
      </w:r>
      <w:r w:rsidR="005A0F6B">
        <w:t>provide</w:t>
      </w:r>
      <w:r w:rsidR="00716B37">
        <w:t xml:space="preserve"> </w:t>
      </w:r>
      <w:r w:rsidR="005A0F6B">
        <w:t xml:space="preserve">sufficient feedback </w:t>
      </w:r>
      <w:r w:rsidR="00100547">
        <w:t xml:space="preserve">given </w:t>
      </w:r>
      <w:r w:rsidR="003C5D21">
        <w:t>where the prototype is in the</w:t>
      </w:r>
      <w:r w:rsidR="00100547">
        <w:t xml:space="preserve"> development life cycle. </w:t>
      </w:r>
    </w:p>
    <w:p w14:paraId="2A634E20" w14:textId="1BBB4871" w:rsidR="00603580" w:rsidRDefault="005A0F6B" w:rsidP="00603580">
      <w:r>
        <w:t>Furthermore, t</w:t>
      </w:r>
      <w:r w:rsidR="00100547">
        <w:t xml:space="preserve">o acquire the most useful data, the survey questions </w:t>
      </w:r>
      <w:r w:rsidR="00716B37">
        <w:t xml:space="preserve">will </w:t>
      </w:r>
      <w:r w:rsidR="00EE2B25">
        <w:t>consist</w:t>
      </w:r>
      <w:r w:rsidR="00100547">
        <w:t xml:space="preserve"> of general age, demographic, and Peloton usage questions, along with </w:t>
      </w:r>
      <w:r w:rsidR="003C5D21">
        <w:t xml:space="preserve">the </w:t>
      </w:r>
      <w:r w:rsidR="00100547">
        <w:t>wireframe prototype embedded as an image</w:t>
      </w:r>
      <w:r w:rsidR="003C5D21">
        <w:t xml:space="preserve"> and a few</w:t>
      </w:r>
      <w:r w:rsidR="00100547">
        <w:t xml:space="preserve"> open-ended</w:t>
      </w:r>
      <w:r w:rsidR="003C5D21">
        <w:t>/</w:t>
      </w:r>
      <w:r w:rsidR="00100547">
        <w:t>multiple choice questions</w:t>
      </w:r>
      <w:r>
        <w:t xml:space="preserve"> related to it</w:t>
      </w:r>
      <w:r w:rsidR="00100547">
        <w:t xml:space="preserve">.  </w:t>
      </w:r>
    </w:p>
    <w:p w14:paraId="639D4DC8" w14:textId="478E01D6" w:rsidR="00D22E61" w:rsidRDefault="00D22E61" w:rsidP="00D22E61">
      <w:pPr>
        <w:pStyle w:val="Heading2"/>
      </w:pPr>
      <w:r>
        <w:t>Mitigating Bias</w:t>
      </w:r>
    </w:p>
    <w:p w14:paraId="2DE93EEB" w14:textId="5A330A5C" w:rsidR="00D22E61" w:rsidRPr="00D22E61" w:rsidRDefault="005A0F6B" w:rsidP="00D22E61">
      <w:r>
        <w:t>P</w:t>
      </w:r>
      <w:r w:rsidR="002505C7">
        <w:t xml:space="preserve">rior to distributing the survey, I asked my immediate family to review the </w:t>
      </w:r>
      <w:r w:rsidR="003C5D21">
        <w:t xml:space="preserve">survey </w:t>
      </w:r>
      <w:r w:rsidR="002505C7">
        <w:t xml:space="preserve">questions in detail.  Because of the asynchronous nature of the survey, </w:t>
      </w:r>
      <w:r w:rsidR="003C5D21">
        <w:t>having a</w:t>
      </w:r>
      <w:r w:rsidR="002505C7">
        <w:t xml:space="preserve"> peer review is vitally important to iron out any unclear </w:t>
      </w:r>
      <w:r w:rsidR="003C5D21">
        <w:t xml:space="preserve">or leading questions.  Moreover, by </w:t>
      </w:r>
      <w:r w:rsidR="00716B37">
        <w:t xml:space="preserve">giving the participants an opportunity to </w:t>
      </w:r>
      <w:r w:rsidR="00AE750F">
        <w:t>answer open</w:t>
      </w:r>
      <w:r w:rsidR="003C5D21">
        <w:t xml:space="preserve">-ended questions, the survey </w:t>
      </w:r>
      <w:r w:rsidR="00716B37">
        <w:t>minimizes</w:t>
      </w:r>
      <w:r w:rsidR="003C5D21">
        <w:t xml:space="preserve"> </w:t>
      </w:r>
      <w:r w:rsidR="008D5FC0">
        <w:t xml:space="preserve">any </w:t>
      </w:r>
      <w:r w:rsidR="003C5D21">
        <w:t>observer bias</w:t>
      </w:r>
      <w:r w:rsidR="008D5FC0">
        <w:t xml:space="preserve"> that could be</w:t>
      </w:r>
      <w:r w:rsidR="00716B37">
        <w:t xml:space="preserve"> present</w:t>
      </w:r>
      <w:r w:rsidR="008D5FC0">
        <w:t xml:space="preserve">.  Another bias, voluntary response bias, </w:t>
      </w:r>
      <w:r w:rsidR="00716B37">
        <w:t>is</w:t>
      </w:r>
      <w:r w:rsidR="008D5FC0">
        <w:t xml:space="preserve"> minimized by not including any qualitative questions and instead keeping the questions quantitative.  As a result, the data from the completed surveys </w:t>
      </w:r>
      <w:r w:rsidR="00716B37">
        <w:t>will</w:t>
      </w:r>
      <w:r w:rsidR="008D5FC0">
        <w:t xml:space="preserve"> not</w:t>
      </w:r>
      <w:r w:rsidR="00716B37">
        <w:t xml:space="preserve"> be</w:t>
      </w:r>
      <w:r w:rsidR="008D5FC0">
        <w:t xml:space="preserve"> oversampled with 1’s and 5’s</w:t>
      </w:r>
      <w:r w:rsidR="0096481A">
        <w:t xml:space="preserve">. </w:t>
      </w:r>
      <w:r w:rsidR="008D5FC0">
        <w:t xml:space="preserve"> </w:t>
      </w:r>
    </w:p>
    <w:p w14:paraId="44E4297E" w14:textId="77B07086" w:rsidR="00545535" w:rsidRPr="003B0B98" w:rsidRDefault="00E06100" w:rsidP="00603580">
      <w:r>
        <w:t xml:space="preserve"> </w:t>
      </w:r>
    </w:p>
    <w:p w14:paraId="2F96B2AE" w14:textId="06FBBA56" w:rsidR="00411083" w:rsidRDefault="00411083" w:rsidP="00411083">
      <w:pPr>
        <w:pStyle w:val="Heading1"/>
      </w:pPr>
      <w:r>
        <w:t xml:space="preserve">Evaluation </w:t>
      </w:r>
      <w:r w:rsidR="006D18DA">
        <w:t>Results</w:t>
      </w:r>
      <w:r>
        <w:t xml:space="preserve"> and analysis</w:t>
      </w:r>
    </w:p>
    <w:p w14:paraId="61F3CA9F" w14:textId="2F73D4AD" w:rsidR="0096481A" w:rsidRDefault="00582BEA" w:rsidP="0096481A">
      <w:r>
        <w:t>E</w:t>
      </w:r>
      <w:r w:rsidR="00716B37">
        <w:t xml:space="preserve">xecution of the survey was </w:t>
      </w:r>
      <w:r>
        <w:t>completed</w:t>
      </w:r>
      <w:r w:rsidR="00716B37">
        <w:t xml:space="preserve"> in line with the plan outlined above.  In total, 1</w:t>
      </w:r>
      <w:r w:rsidR="004231B7">
        <w:t>2</w:t>
      </w:r>
      <w:r w:rsidR="00716B37">
        <w:t xml:space="preserve"> responses were complete</w:t>
      </w:r>
      <w:r>
        <w:t xml:space="preserve">d.  </w:t>
      </w:r>
      <w:r w:rsidR="004231B7">
        <w:t xml:space="preserve">Because of time constraints and personal obligations, </w:t>
      </w:r>
      <w:r w:rsidR="00AE750F">
        <w:t>it</w:t>
      </w:r>
      <w:r w:rsidR="004231B7">
        <w:t xml:space="preserve"> was more difficult for me to find more than 11 people that fit within the surveys target group described in the strategy above.  In </w:t>
      </w:r>
      <w:r w:rsidR="00297585">
        <w:t>general,</w:t>
      </w:r>
      <w:r w:rsidR="004231B7">
        <w:t xml:space="preserve"> I am pleased with the survey results, however, in any future surveys, I would try to find more specific Peloton communities for survey distribution and completion.  </w:t>
      </w:r>
    </w:p>
    <w:p w14:paraId="36472AE6" w14:textId="4D508626" w:rsidR="004231B7" w:rsidRDefault="004231B7" w:rsidP="004231B7">
      <w:pPr>
        <w:pStyle w:val="Heading2"/>
      </w:pPr>
      <w:r>
        <w:lastRenderedPageBreak/>
        <w:t xml:space="preserve">Evaluation </w:t>
      </w:r>
      <w:r w:rsidR="006D18DA">
        <w:t>Results</w:t>
      </w:r>
    </w:p>
    <w:p w14:paraId="32B44D74" w14:textId="3F8BD22F" w:rsidR="0096481A" w:rsidRDefault="004F44B3" w:rsidP="00803498">
      <w:r>
        <w:t xml:space="preserve">The survey, broken down </w:t>
      </w:r>
      <w:r w:rsidR="006A124A">
        <w:t xml:space="preserve">into two categories, covers </w:t>
      </w:r>
      <w:r w:rsidR="00AE750F">
        <w:t>broad questions</w:t>
      </w:r>
      <w:r w:rsidR="006A124A">
        <w:t xml:space="preserve"> regarding user age, sex,</w:t>
      </w:r>
      <w:r w:rsidR="00AE750F">
        <w:t xml:space="preserve"> and</w:t>
      </w:r>
      <w:r w:rsidR="006A124A">
        <w:t xml:space="preserve"> </w:t>
      </w:r>
      <w:r w:rsidR="00AE750F">
        <w:t>frequency of use</w:t>
      </w:r>
      <w:r w:rsidR="006A124A">
        <w:t xml:space="preserve"> using the Peloton app</w:t>
      </w:r>
      <w:r w:rsidR="00AE750F">
        <w:t xml:space="preserve">, </w:t>
      </w:r>
      <w:r w:rsidR="006A124A">
        <w:t xml:space="preserve">as well as questions specific to the redesigned interface. </w:t>
      </w:r>
      <w:r w:rsidR="000F35AC">
        <w:t xml:space="preserve">The user background question responses were in line with my expectations. 66% of the users were male (8), 75% between the age of 18 and 35 (9), and </w:t>
      </w:r>
      <w:r w:rsidR="00AE750F">
        <w:t>42</w:t>
      </w:r>
      <w:r w:rsidR="000F35AC">
        <w:t xml:space="preserve">% used their Peloton app </w:t>
      </w:r>
      <w:r w:rsidR="00AE750F">
        <w:t>more that 10</w:t>
      </w:r>
      <w:r w:rsidR="000F35AC">
        <w:t xml:space="preserve"> times per month</w:t>
      </w:r>
      <w:r w:rsidR="00AE750F">
        <w:t xml:space="preserve"> (5). Regarding the prototype specific questions, </w:t>
      </w:r>
      <w:r w:rsidR="00297585">
        <w:t>75%</w:t>
      </w:r>
      <w:r w:rsidR="00AE750F">
        <w:t xml:space="preserve"> of the users </w:t>
      </w:r>
      <w:r w:rsidR="00297585">
        <w:t xml:space="preserve">agreed that the purpose of the redesigned interface in the survey was clear (9), and the other 3 responded as its purpose being unclear as opposed to No.  </w:t>
      </w:r>
      <w:r w:rsidR="00375AB5">
        <w:t>Of the 50% participants who do not currently use a workout split in their fitness routine (6), 3 of them agreed they would participate in more strength style classes if the feature presented in the redesigned interface was available to them.  The other 50% who do currently use a workout split</w:t>
      </w:r>
      <w:r w:rsidR="00871BA5">
        <w:t xml:space="preserve"> in their fitness routine</w:t>
      </w:r>
      <w:r w:rsidR="00375AB5">
        <w:t xml:space="preserve">, </w:t>
      </w:r>
      <w:r w:rsidR="00871BA5">
        <w:t xml:space="preserve">80% agreed they would </w:t>
      </w:r>
      <w:r w:rsidR="00871BA5">
        <w:t>participate in more strength style classes if the feature was available to them</w:t>
      </w:r>
      <w:r w:rsidR="00871BA5">
        <w:t xml:space="preserve">.  Finally, the last question revealed that 63% of the survey participants (7) would enable the feature if it were available.  </w:t>
      </w:r>
    </w:p>
    <w:p w14:paraId="720B2E50" w14:textId="60F1AC30" w:rsidR="00871BA5" w:rsidRDefault="006D18DA" w:rsidP="00871BA5">
      <w:pPr>
        <w:pStyle w:val="Heading2"/>
      </w:pPr>
      <w:r>
        <w:t>Analysis of Results</w:t>
      </w:r>
    </w:p>
    <w:p w14:paraId="175DC6E3" w14:textId="77777777" w:rsidR="000F251E" w:rsidRDefault="006D18DA" w:rsidP="006D18DA">
      <w:r>
        <w:t>After looking at the participant</w:t>
      </w:r>
      <w:r w:rsidR="004B0960">
        <w:t>s</w:t>
      </w:r>
      <w:r>
        <w:t xml:space="preserve"> responses, majority of the survey participants had positive thoughts about the redesigned interface</w:t>
      </w:r>
      <w:r w:rsidR="000F251E">
        <w:t xml:space="preserve"> but their answers to the open-ended questions had some common denominators</w:t>
      </w:r>
      <w:r>
        <w:t xml:space="preserve">.  </w:t>
      </w:r>
    </w:p>
    <w:p w14:paraId="32678554" w14:textId="30655979" w:rsidR="006D18DA" w:rsidRDefault="000F251E" w:rsidP="006D18DA">
      <w:r>
        <w:t>First, a</w:t>
      </w:r>
      <w:r w:rsidR="004B0960">
        <w:t xml:space="preserve"> general sense </w:t>
      </w:r>
      <w:r>
        <w:t xml:space="preserve">did exist </w:t>
      </w:r>
      <w:r w:rsidR="004B0960">
        <w:t xml:space="preserve">that </w:t>
      </w:r>
      <w:r>
        <w:t>the interface</w:t>
      </w:r>
      <w:r w:rsidR="004B0960">
        <w:t xml:space="preserve"> was easy to use and convenient.  </w:t>
      </w:r>
      <w:r w:rsidR="006D18DA">
        <w:t xml:space="preserve">However, </w:t>
      </w:r>
      <w:r w:rsidR="004B0960">
        <w:t>there was confusion around</w:t>
      </w:r>
      <w:r w:rsidR="006D18DA">
        <w:t xml:space="preserve"> </w:t>
      </w:r>
      <w:r w:rsidR="00EE2B25">
        <w:t xml:space="preserve">its purpose. My assumption is that, because Peloton has a feature to suggest classes based on those already completed, those that thought the redesigned interface was a suggestive type of feature is not surprising nor unexpected.  </w:t>
      </w:r>
    </w:p>
    <w:p w14:paraId="3B263154" w14:textId="48F9E147" w:rsidR="000F251E" w:rsidRDefault="000F251E" w:rsidP="006D18DA">
      <w:r>
        <w:t xml:space="preserve">Also noted was that while users did feel like this would be an asset while scheduling classes, a few users were more interested in the class instructor and/or duration of the workout as opposed to the region of the body being exercised.   However, of the participants who currently use a workout split, the overwhelming sentiment was positive and </w:t>
      </w:r>
      <w:r w:rsidR="007D6668">
        <w:t xml:space="preserve">felt like the new interface would help them schedule classes more frequently.  </w:t>
      </w:r>
    </w:p>
    <w:p w14:paraId="3544323E" w14:textId="247E4F52" w:rsidR="007D6668" w:rsidRDefault="007D6668" w:rsidP="006D18DA">
      <w:r>
        <w:t xml:space="preserve">When asked explicitly what users did not like about the interface, </w:t>
      </w:r>
      <w:r w:rsidR="004A57FD">
        <w:t>a few</w:t>
      </w:r>
      <w:r>
        <w:t xml:space="preserve"> users did not think the list of body parts/regions was sufficient and </w:t>
      </w:r>
      <w:r w:rsidR="004A57FD">
        <w:t xml:space="preserve">indicated they </w:t>
      </w:r>
      <w:r w:rsidR="004A57FD">
        <w:lastRenderedPageBreak/>
        <w:t xml:space="preserve">would like the list to be customizable with input to add/remove as needed.  </w:t>
      </w:r>
      <w:r>
        <w:t>A separate participant responded that they do not use scheduling within the app and</w:t>
      </w:r>
      <w:r w:rsidR="00BE58DF">
        <w:t xml:space="preserve">, as a result, would not use a progress tracker.  Rather, the participant </w:t>
      </w:r>
      <w:r>
        <w:t xml:space="preserve">would </w:t>
      </w:r>
      <w:r w:rsidR="00BE58DF">
        <w:t xml:space="preserve">like to see a feature similar for bookmarked classes.  </w:t>
      </w:r>
      <w:r>
        <w:t xml:space="preserve"> </w:t>
      </w:r>
      <w:r w:rsidR="004A57FD">
        <w:t xml:space="preserve">Lastly, a few of the users </w:t>
      </w:r>
      <w:r w:rsidR="003A2134">
        <w:t xml:space="preserve">shared a common belief </w:t>
      </w:r>
      <w:r w:rsidR="004A57FD">
        <w:t xml:space="preserve">that enabling/disabling </w:t>
      </w:r>
      <w:r w:rsidR="003A2134">
        <w:t xml:space="preserve">and customizing </w:t>
      </w:r>
      <w:r w:rsidR="004A57FD">
        <w:t xml:space="preserve">the feature to use workout splits should live in the </w:t>
      </w:r>
      <w:r w:rsidR="003A2134">
        <w:t xml:space="preserve">user </w:t>
      </w:r>
      <w:r w:rsidR="004A57FD">
        <w:t>profile rather than in the filter for classes.</w:t>
      </w:r>
      <w:r w:rsidR="003A2134">
        <w:t xml:space="preserve"> </w:t>
      </w:r>
    </w:p>
    <w:p w14:paraId="547C39D8" w14:textId="7DF91DF2" w:rsidR="004A57FD" w:rsidRPr="006D18DA" w:rsidRDefault="004A57FD" w:rsidP="004A57FD">
      <w:pPr>
        <w:pStyle w:val="Heading2"/>
      </w:pPr>
      <w:r>
        <w:t>Feedback Based Changes</w:t>
      </w:r>
    </w:p>
    <w:p w14:paraId="471AF534" w14:textId="3ADB1BBF" w:rsidR="00297585" w:rsidRDefault="000D25CE">
      <w:pPr>
        <w:spacing w:after="160" w:line="259" w:lineRule="auto"/>
        <w:jc w:val="left"/>
      </w:pPr>
      <w:r>
        <w:t>Overall, the results of the survey confirm the useability, functionality, and learnability of the redesigned interface</w:t>
      </w:r>
      <w:r w:rsidR="00E44CD1">
        <w:t xml:space="preserve"> as it relates to the problem space identified</w:t>
      </w:r>
      <w:r>
        <w:t>.  However, d</w:t>
      </w:r>
      <w:r w:rsidR="00F53342">
        <w:t>espite the overall sentiment of th</w:t>
      </w:r>
      <w:r>
        <w:t xml:space="preserve">e survey responses </w:t>
      </w:r>
      <w:r w:rsidR="00F53342">
        <w:t>being positive, there are a couple of improvements that could be addressed in future design iterations.  First</w:t>
      </w:r>
      <w:r>
        <w:t>,</w:t>
      </w:r>
      <w:r w:rsidR="008547BE">
        <w:t xml:space="preserve"> and as mentioned by a prototype evaluation survey participant</w:t>
      </w:r>
      <w:r w:rsidR="00F53342">
        <w:t xml:space="preserve">, </w:t>
      </w:r>
      <w:r w:rsidR="00A72355">
        <w:t xml:space="preserve">I think having the feature </w:t>
      </w:r>
      <w:r w:rsidR="008547BE">
        <w:t xml:space="preserve">in the user profile is a more </w:t>
      </w:r>
      <w:r>
        <w:t>appropriate</w:t>
      </w:r>
      <w:r w:rsidR="008547BE">
        <w:t xml:space="preserve"> place to </w:t>
      </w:r>
      <w:r>
        <w:t>move</w:t>
      </w:r>
      <w:r w:rsidR="008547BE">
        <w:t xml:space="preserve"> it.  By having it in the filter section, it is possible that a user slip could occur</w:t>
      </w:r>
      <w:r>
        <w:t xml:space="preserve"> negatively affecting the defined requirements of useability, functionality, and learnability.  </w:t>
      </w:r>
      <w:r w:rsidR="008547BE">
        <w:t xml:space="preserve">By placing it in the user profile, the chances of an </w:t>
      </w:r>
      <w:r w:rsidR="00E44CD1">
        <w:t>action-based</w:t>
      </w:r>
      <w:r w:rsidR="008547BE">
        <w:t xml:space="preserve"> slip would be minimized.  </w:t>
      </w:r>
      <w:r w:rsidR="003C0BD8">
        <w:t xml:space="preserve">Another change, also based on user feedback, would be a more customizable workout schedule.  </w:t>
      </w:r>
      <w:r w:rsidR="00E44CD1">
        <w:t>Similar to the first improvement, this would added to the user profile</w:t>
      </w:r>
      <w:r w:rsidR="00B75889">
        <w:t xml:space="preserve">.  </w:t>
      </w:r>
    </w:p>
    <w:p w14:paraId="61A5F68A" w14:textId="4342B47D" w:rsidR="00156CD0" w:rsidRDefault="001A06A7">
      <w:pPr>
        <w:spacing w:after="160" w:line="259" w:lineRule="auto"/>
        <w:jc w:val="left"/>
      </w:pPr>
      <w:r>
        <w:t xml:space="preserve">Modifying the prototype to include the changes outlined above would </w:t>
      </w:r>
      <w:r w:rsidR="003624C8">
        <w:t>best be</w:t>
      </w:r>
      <w:r>
        <w:t xml:space="preserve"> completed in additional iterations of </w:t>
      </w:r>
      <w:proofErr w:type="spellStart"/>
      <w:r>
        <w:t>needfinding</w:t>
      </w:r>
      <w:proofErr w:type="spellEnd"/>
      <w:r>
        <w:t xml:space="preserve">.  Furthermore, questions arising from the </w:t>
      </w:r>
      <w:r w:rsidR="003624C8">
        <w:t xml:space="preserve">functionality of the redesigned interface underscore a need for continued </w:t>
      </w:r>
      <w:proofErr w:type="spellStart"/>
      <w:r w:rsidR="003624C8">
        <w:t>needfinding</w:t>
      </w:r>
      <w:proofErr w:type="spellEnd"/>
      <w:r w:rsidR="003624C8">
        <w:t xml:space="preserve">.  If done, a </w:t>
      </w:r>
      <w:r w:rsidR="00E44CD1">
        <w:t>larger</w:t>
      </w:r>
      <w:r w:rsidR="003624C8">
        <w:t xml:space="preserve"> pool of participants would be pursued, specifically targeting a broader age of users and higher frequency of Peloton app usage.  </w:t>
      </w:r>
      <w:r w:rsidR="00E44CD1">
        <w:t xml:space="preserve">Ideally, this could be attained reaching out to the Peloton community via online resources like Reddit and/or through the Peloton app itself.  In doing so, vital information could be gathered for the next round of the design lifecycle and future prototypes. </w:t>
      </w:r>
    </w:p>
    <w:p w14:paraId="73EA6A43" w14:textId="02FB7C70" w:rsidR="00E44CD1" w:rsidRDefault="00E44CD1">
      <w:pPr>
        <w:spacing w:after="160" w:line="259" w:lineRule="auto"/>
        <w:jc w:val="left"/>
      </w:pPr>
    </w:p>
    <w:p w14:paraId="04E17DFA" w14:textId="77777777" w:rsidR="00E44CD1" w:rsidRDefault="00E44CD1">
      <w:pPr>
        <w:spacing w:after="160" w:line="259" w:lineRule="auto"/>
        <w:jc w:val="left"/>
      </w:pPr>
    </w:p>
    <w:p w14:paraId="186C61A3" w14:textId="77777777" w:rsidR="001A06A7" w:rsidRDefault="001A06A7">
      <w:pPr>
        <w:spacing w:after="160" w:line="259" w:lineRule="auto"/>
        <w:jc w:val="left"/>
      </w:pPr>
    </w:p>
    <w:p w14:paraId="099596E4" w14:textId="77777777" w:rsidR="00297585" w:rsidRPr="00803498" w:rsidRDefault="00297585" w:rsidP="00803498"/>
    <w:p w14:paraId="20685E41" w14:textId="71A5CF24" w:rsidR="00C17F69" w:rsidRDefault="003367F4" w:rsidP="003367F4">
      <w:pPr>
        <w:pStyle w:val="Heading1"/>
      </w:pPr>
      <w:r>
        <w:lastRenderedPageBreak/>
        <w:t>references</w:t>
      </w:r>
    </w:p>
    <w:p w14:paraId="0108986F" w14:textId="20DE9BD4" w:rsidR="003367F4" w:rsidRDefault="003367F4" w:rsidP="00596581">
      <w:pPr>
        <w:pStyle w:val="ListParagraph"/>
        <w:numPr>
          <w:ilvl w:val="0"/>
          <w:numId w:val="6"/>
        </w:numPr>
      </w:pPr>
      <w:r w:rsidRPr="003367F4">
        <w:t>Shaban, H. 2021. The pandemic's home-workout revolution may be here to stay. The Washington Post.</w:t>
      </w:r>
    </w:p>
    <w:p w14:paraId="170CD043" w14:textId="77192390" w:rsidR="00FD63B7" w:rsidRDefault="00FD63B7" w:rsidP="00596581">
      <w:pPr>
        <w:pStyle w:val="ListParagraph"/>
        <w:numPr>
          <w:ilvl w:val="0"/>
          <w:numId w:val="6"/>
        </w:numPr>
      </w:pPr>
      <w:r w:rsidRPr="00FD63B7">
        <w:t>Sydow, L. 2021. Pumped up: Health and Fitness App Downloads Rose 30% in a landmark year for Mobile Wellness: Data.ai blog. data.ai.</w:t>
      </w:r>
    </w:p>
    <w:p w14:paraId="4A1C9F4C" w14:textId="3EFF9284" w:rsidR="003367F4" w:rsidRDefault="00533323" w:rsidP="00596581">
      <w:pPr>
        <w:pStyle w:val="ListParagraph"/>
        <w:numPr>
          <w:ilvl w:val="0"/>
          <w:numId w:val="6"/>
        </w:numPr>
      </w:pPr>
      <w:r w:rsidRPr="00533323">
        <w:t xml:space="preserve">Dean, Brian. “Peloton Subscriber and Revenue Statistics (2021).” </w:t>
      </w:r>
      <w:proofErr w:type="spellStart"/>
      <w:r w:rsidRPr="00533323">
        <w:t>Backlinko</w:t>
      </w:r>
      <w:proofErr w:type="spellEnd"/>
      <w:r w:rsidRPr="00533323">
        <w:t>, 15 Mar. 2021, backlinko.com/peloton-users.</w:t>
      </w:r>
    </w:p>
    <w:p w14:paraId="6DA49AEE" w14:textId="1EE4A712" w:rsidR="00411083" w:rsidRDefault="00411083" w:rsidP="00411083"/>
    <w:p w14:paraId="2A8DB297" w14:textId="269FBD0B" w:rsidR="00560F13" w:rsidRDefault="00560F13" w:rsidP="00560F13">
      <w:pPr>
        <w:pStyle w:val="Heading1"/>
      </w:pPr>
      <w:r>
        <w:t>Appendix</w:t>
      </w:r>
    </w:p>
    <w:p w14:paraId="67BB7F5D" w14:textId="50CCE591" w:rsidR="00560F13" w:rsidRDefault="00932867" w:rsidP="00560F13">
      <w:pPr>
        <w:pStyle w:val="Heading2"/>
      </w:pPr>
      <w:proofErr w:type="spellStart"/>
      <w:r>
        <w:t>Needfinding</w:t>
      </w:r>
      <w:proofErr w:type="spellEnd"/>
      <w:r>
        <w:t xml:space="preserve"> </w:t>
      </w:r>
      <w:r w:rsidR="00560F13">
        <w:t>Survey Questions</w:t>
      </w:r>
    </w:p>
    <w:p w14:paraId="0B954F2B" w14:textId="38D2F353" w:rsidR="00560F13" w:rsidRDefault="00560F13" w:rsidP="00560F13">
      <w:r>
        <w:t>Question 1: Select your age range</w:t>
      </w:r>
      <w:r w:rsidR="00AC6A95">
        <w:t>.</w:t>
      </w:r>
    </w:p>
    <w:p w14:paraId="31D02B95" w14:textId="7EE79140" w:rsidR="00560F13" w:rsidRDefault="00560F13" w:rsidP="00596581">
      <w:pPr>
        <w:pStyle w:val="ListParagraph"/>
        <w:numPr>
          <w:ilvl w:val="0"/>
          <w:numId w:val="7"/>
        </w:numPr>
      </w:pPr>
      <w:r>
        <w:t>18-25</w:t>
      </w:r>
    </w:p>
    <w:p w14:paraId="1DCBDA47" w14:textId="7D406416" w:rsidR="00560F13" w:rsidRDefault="00560F13" w:rsidP="00596581">
      <w:pPr>
        <w:pStyle w:val="ListParagraph"/>
        <w:numPr>
          <w:ilvl w:val="0"/>
          <w:numId w:val="7"/>
        </w:numPr>
      </w:pPr>
      <w:r>
        <w:t>26-35</w:t>
      </w:r>
    </w:p>
    <w:p w14:paraId="5890F474" w14:textId="45D20946" w:rsidR="00560F13" w:rsidRDefault="00560F13" w:rsidP="00596581">
      <w:pPr>
        <w:pStyle w:val="ListParagraph"/>
        <w:numPr>
          <w:ilvl w:val="0"/>
          <w:numId w:val="7"/>
        </w:numPr>
      </w:pPr>
      <w:r>
        <w:t>36-45</w:t>
      </w:r>
    </w:p>
    <w:p w14:paraId="3673D686" w14:textId="4C312328" w:rsidR="00560F13" w:rsidRDefault="00560F13" w:rsidP="00596581">
      <w:pPr>
        <w:pStyle w:val="ListParagraph"/>
        <w:numPr>
          <w:ilvl w:val="0"/>
          <w:numId w:val="7"/>
        </w:numPr>
      </w:pPr>
      <w:r>
        <w:t>46-55</w:t>
      </w:r>
    </w:p>
    <w:p w14:paraId="3760F636" w14:textId="2A3C8EE8" w:rsidR="00560F13" w:rsidRDefault="00560F13" w:rsidP="00596581">
      <w:pPr>
        <w:pStyle w:val="ListParagraph"/>
        <w:numPr>
          <w:ilvl w:val="0"/>
          <w:numId w:val="7"/>
        </w:numPr>
      </w:pPr>
      <w:r>
        <w:t>56 or older</w:t>
      </w:r>
    </w:p>
    <w:p w14:paraId="0870171F" w14:textId="485C84BE" w:rsidR="00560F13" w:rsidRDefault="00560F13" w:rsidP="00560F13">
      <w:r>
        <w:t xml:space="preserve">Question 2: How often do you </w:t>
      </w:r>
      <w:r w:rsidR="005302E1">
        <w:t>workout</w:t>
      </w:r>
      <w:r>
        <w:t xml:space="preserve">/train? </w:t>
      </w:r>
    </w:p>
    <w:p w14:paraId="6827F424" w14:textId="7B88BF45" w:rsidR="00560F13" w:rsidRDefault="000A32D8" w:rsidP="00596581">
      <w:pPr>
        <w:pStyle w:val="ListParagraph"/>
        <w:numPr>
          <w:ilvl w:val="0"/>
          <w:numId w:val="8"/>
        </w:numPr>
      </w:pPr>
      <w:r>
        <w:t>1</w:t>
      </w:r>
      <w:r w:rsidR="00560F13">
        <w:t>-</w:t>
      </w:r>
      <w:r w:rsidR="005B29C4">
        <w:t>5</w:t>
      </w:r>
      <w:r w:rsidR="00560F13">
        <w:t xml:space="preserve"> times per month</w:t>
      </w:r>
    </w:p>
    <w:p w14:paraId="1A130200" w14:textId="566F2315" w:rsidR="00560F13" w:rsidRDefault="005B29C4" w:rsidP="00596581">
      <w:pPr>
        <w:pStyle w:val="ListParagraph"/>
        <w:numPr>
          <w:ilvl w:val="0"/>
          <w:numId w:val="8"/>
        </w:numPr>
      </w:pPr>
      <w:r>
        <w:t>6</w:t>
      </w:r>
      <w:r w:rsidR="00560F13">
        <w:t>-</w:t>
      </w:r>
      <w:r>
        <w:t>10</w:t>
      </w:r>
      <w:r w:rsidR="00560F13">
        <w:t xml:space="preserve"> times per month</w:t>
      </w:r>
    </w:p>
    <w:p w14:paraId="3576913C" w14:textId="3766A6C6" w:rsidR="00560F13" w:rsidRDefault="005B29C4" w:rsidP="00596581">
      <w:pPr>
        <w:pStyle w:val="ListParagraph"/>
        <w:numPr>
          <w:ilvl w:val="0"/>
          <w:numId w:val="8"/>
        </w:numPr>
      </w:pPr>
      <w:r>
        <w:t>11</w:t>
      </w:r>
      <w:r w:rsidR="000A32D8">
        <w:t>-more</w:t>
      </w:r>
      <w:r>
        <w:t xml:space="preserve"> times per month</w:t>
      </w:r>
    </w:p>
    <w:p w14:paraId="3B618C1E" w14:textId="2FE93858" w:rsidR="005B29C4" w:rsidRDefault="000A32D8" w:rsidP="00596581">
      <w:pPr>
        <w:pStyle w:val="ListParagraph"/>
        <w:numPr>
          <w:ilvl w:val="0"/>
          <w:numId w:val="8"/>
        </w:numPr>
      </w:pPr>
      <w:r>
        <w:t xml:space="preserve">I </w:t>
      </w:r>
      <w:r w:rsidR="00297585">
        <w:t>do not</w:t>
      </w:r>
      <w:r>
        <w:t xml:space="preserve"> participate in any fitness activity</w:t>
      </w:r>
    </w:p>
    <w:p w14:paraId="45C70BF3" w14:textId="49717DBA" w:rsidR="00AE3474" w:rsidRDefault="00AE3474" w:rsidP="00AE3474">
      <w:r>
        <w:t xml:space="preserve">Question 3:  How often do you use the Peloton app in any capacity? </w:t>
      </w:r>
    </w:p>
    <w:p w14:paraId="3BA30ACF" w14:textId="41EE9AAE" w:rsidR="00AE3474" w:rsidRDefault="000A32D8" w:rsidP="00596581">
      <w:pPr>
        <w:pStyle w:val="ListParagraph"/>
        <w:numPr>
          <w:ilvl w:val="0"/>
          <w:numId w:val="10"/>
        </w:numPr>
      </w:pPr>
      <w:r>
        <w:t>1</w:t>
      </w:r>
      <w:r w:rsidR="00AE3474">
        <w:t>-</w:t>
      </w:r>
      <w:r w:rsidR="00215192">
        <w:t>9</w:t>
      </w:r>
      <w:r w:rsidR="00AE3474">
        <w:t xml:space="preserve"> times per month</w:t>
      </w:r>
    </w:p>
    <w:p w14:paraId="78E27A84" w14:textId="59F0EFCC" w:rsidR="00AE3474" w:rsidRDefault="00215192" w:rsidP="00596581">
      <w:pPr>
        <w:pStyle w:val="ListParagraph"/>
        <w:numPr>
          <w:ilvl w:val="0"/>
          <w:numId w:val="10"/>
        </w:numPr>
      </w:pPr>
      <w:r>
        <w:t>10</w:t>
      </w:r>
      <w:r w:rsidR="00AE3474">
        <w:t>-1</w:t>
      </w:r>
      <w:r>
        <w:t>9</w:t>
      </w:r>
      <w:r w:rsidR="00AE3474">
        <w:t xml:space="preserve"> times per month</w:t>
      </w:r>
    </w:p>
    <w:p w14:paraId="2383198F" w14:textId="52992420" w:rsidR="00AE3474" w:rsidRDefault="00215192" w:rsidP="00596581">
      <w:pPr>
        <w:pStyle w:val="ListParagraph"/>
        <w:numPr>
          <w:ilvl w:val="0"/>
          <w:numId w:val="10"/>
        </w:numPr>
      </w:pPr>
      <w:r>
        <w:t>20</w:t>
      </w:r>
      <w:r w:rsidR="00AE3474">
        <w:t>-</w:t>
      </w:r>
      <w:r w:rsidR="000A32D8">
        <w:t>more</w:t>
      </w:r>
      <w:r w:rsidR="00AE3474">
        <w:t xml:space="preserve"> times per month</w:t>
      </w:r>
    </w:p>
    <w:p w14:paraId="514C7475" w14:textId="0EE47F0E" w:rsidR="00AE3474" w:rsidRDefault="000A32D8" w:rsidP="00596581">
      <w:pPr>
        <w:pStyle w:val="ListParagraph"/>
        <w:numPr>
          <w:ilvl w:val="0"/>
          <w:numId w:val="10"/>
        </w:numPr>
      </w:pPr>
      <w:r>
        <w:t xml:space="preserve">I don’t use the Peloton app in any capacity. </w:t>
      </w:r>
    </w:p>
    <w:p w14:paraId="364BA499" w14:textId="714D652C" w:rsidR="005B29C4" w:rsidRDefault="005B29C4" w:rsidP="005B29C4">
      <w:r>
        <w:t xml:space="preserve">Question </w:t>
      </w:r>
      <w:r w:rsidR="00AE3474">
        <w:t>4</w:t>
      </w:r>
      <w:r>
        <w:t xml:space="preserve">: </w:t>
      </w:r>
      <w:r w:rsidR="003216B3">
        <w:t xml:space="preserve">Do you </w:t>
      </w:r>
      <w:r w:rsidR="00AE3474">
        <w:t>exercise</w:t>
      </w:r>
      <w:r w:rsidR="003216B3">
        <w:t xml:space="preserve"> </w:t>
      </w:r>
      <w:r w:rsidR="00AE3474">
        <w:t>using anything besides the</w:t>
      </w:r>
      <w:r w:rsidR="003216B3">
        <w:t xml:space="preserve"> Peloton app? </w:t>
      </w:r>
      <w:r>
        <w:t xml:space="preserve"> </w:t>
      </w:r>
    </w:p>
    <w:p w14:paraId="3E85529B" w14:textId="3D71D555" w:rsidR="005B29C4" w:rsidRDefault="003216B3" w:rsidP="00596581">
      <w:pPr>
        <w:pStyle w:val="ListParagraph"/>
        <w:numPr>
          <w:ilvl w:val="0"/>
          <w:numId w:val="9"/>
        </w:numPr>
      </w:pPr>
      <w:r>
        <w:t>Yes</w:t>
      </w:r>
    </w:p>
    <w:p w14:paraId="5311E549" w14:textId="2061C064" w:rsidR="003216B3" w:rsidRDefault="003216B3" w:rsidP="00596581">
      <w:pPr>
        <w:pStyle w:val="ListParagraph"/>
        <w:numPr>
          <w:ilvl w:val="0"/>
          <w:numId w:val="9"/>
        </w:numPr>
      </w:pPr>
      <w:r>
        <w:t>No</w:t>
      </w:r>
    </w:p>
    <w:p w14:paraId="611E7F03" w14:textId="3BE70D92" w:rsidR="003216B3" w:rsidRDefault="003216B3" w:rsidP="003216B3">
      <w:r>
        <w:lastRenderedPageBreak/>
        <w:t xml:space="preserve">Question </w:t>
      </w:r>
      <w:r w:rsidR="00AE3474">
        <w:t>5</w:t>
      </w:r>
      <w:r>
        <w:t xml:space="preserve">:  If you answered </w:t>
      </w:r>
      <w:r w:rsidR="00AE3474">
        <w:t xml:space="preserve">Yes to question 4, outside of the Peloton app, what do you primarily do? </w:t>
      </w:r>
    </w:p>
    <w:p w14:paraId="2A006113" w14:textId="34D3066F" w:rsidR="00AE3474" w:rsidRDefault="00AE3474" w:rsidP="00596581">
      <w:pPr>
        <w:pStyle w:val="ListParagraph"/>
        <w:numPr>
          <w:ilvl w:val="0"/>
          <w:numId w:val="11"/>
        </w:numPr>
      </w:pPr>
      <w:r>
        <w:t>Weightlifting</w:t>
      </w:r>
    </w:p>
    <w:p w14:paraId="5134F0D7" w14:textId="67916452" w:rsidR="00AE3474" w:rsidRDefault="00AE3474" w:rsidP="00596581">
      <w:pPr>
        <w:pStyle w:val="ListParagraph"/>
        <w:numPr>
          <w:ilvl w:val="0"/>
          <w:numId w:val="11"/>
        </w:numPr>
      </w:pPr>
      <w:r>
        <w:t>Cardiovascular activity (Running/biking outside, swimming, etc.)</w:t>
      </w:r>
    </w:p>
    <w:p w14:paraId="03EDD690" w14:textId="78C05EE3" w:rsidR="00AE3474" w:rsidRDefault="00AE3474" w:rsidP="00596581">
      <w:pPr>
        <w:pStyle w:val="ListParagraph"/>
        <w:numPr>
          <w:ilvl w:val="0"/>
          <w:numId w:val="11"/>
        </w:numPr>
      </w:pPr>
      <w:r>
        <w:t>Sports</w:t>
      </w:r>
    </w:p>
    <w:p w14:paraId="07051E15" w14:textId="6DE795A9" w:rsidR="00AE3474" w:rsidRDefault="00AE3474" w:rsidP="00596581">
      <w:pPr>
        <w:pStyle w:val="ListParagraph"/>
        <w:numPr>
          <w:ilvl w:val="0"/>
          <w:numId w:val="11"/>
        </w:numPr>
      </w:pPr>
      <w:r>
        <w:t>Other</w:t>
      </w:r>
    </w:p>
    <w:p w14:paraId="68657199" w14:textId="0EB0D937" w:rsidR="00AE3474" w:rsidRDefault="00AE3474" w:rsidP="00AE3474">
      <w:r>
        <w:t xml:space="preserve">Question 6: If weightlifting, do you follow any type of </w:t>
      </w:r>
      <w:r w:rsidR="009A7827">
        <w:t xml:space="preserve">fitness </w:t>
      </w:r>
      <w:r>
        <w:t>routine</w:t>
      </w:r>
      <w:r w:rsidR="009A7827">
        <w:t xml:space="preserve"> schedule</w:t>
      </w:r>
      <w:r>
        <w:t>?</w:t>
      </w:r>
    </w:p>
    <w:p w14:paraId="5DBE4C2C" w14:textId="06C569B9" w:rsidR="00AE3474" w:rsidRDefault="00AE3474" w:rsidP="00596581">
      <w:pPr>
        <w:pStyle w:val="ListParagraph"/>
        <w:numPr>
          <w:ilvl w:val="0"/>
          <w:numId w:val="12"/>
        </w:numPr>
      </w:pPr>
      <w:r>
        <w:t>Yes</w:t>
      </w:r>
    </w:p>
    <w:p w14:paraId="5E759B1F" w14:textId="5B0669E2" w:rsidR="00AE3474" w:rsidRDefault="00AE3474" w:rsidP="00596581">
      <w:pPr>
        <w:pStyle w:val="ListParagraph"/>
        <w:numPr>
          <w:ilvl w:val="0"/>
          <w:numId w:val="12"/>
        </w:numPr>
      </w:pPr>
      <w:r>
        <w:t>No</w:t>
      </w:r>
    </w:p>
    <w:p w14:paraId="2018E243" w14:textId="59CC1ED6" w:rsidR="00AE3474" w:rsidRDefault="00AE3474" w:rsidP="00AE3474">
      <w:r>
        <w:t xml:space="preserve">Question 7: If </w:t>
      </w:r>
      <w:r w:rsidR="00AC6A95">
        <w:t xml:space="preserve">you answered </w:t>
      </w:r>
      <w:r>
        <w:t>Yes</w:t>
      </w:r>
      <w:r w:rsidR="00AC6A95">
        <w:t xml:space="preserve"> to question 6</w:t>
      </w:r>
      <w:r>
        <w:t xml:space="preserve">, do you </w:t>
      </w:r>
      <w:r w:rsidR="001C3AE2">
        <w:t xml:space="preserve">use a workout split?  Example:  Day 1 legs, Day 2 back and biceps, Day 3 chest and triceps. </w:t>
      </w:r>
    </w:p>
    <w:p w14:paraId="62AEAB31" w14:textId="297C9AF1" w:rsidR="001C3AE2" w:rsidRDefault="001C3AE2" w:rsidP="00596581">
      <w:pPr>
        <w:pStyle w:val="ListParagraph"/>
        <w:numPr>
          <w:ilvl w:val="0"/>
          <w:numId w:val="13"/>
        </w:numPr>
      </w:pPr>
      <w:r>
        <w:t>Yes</w:t>
      </w:r>
    </w:p>
    <w:p w14:paraId="2C50E545" w14:textId="421EAF67" w:rsidR="001C3AE2" w:rsidRDefault="001C3AE2" w:rsidP="00596581">
      <w:pPr>
        <w:pStyle w:val="ListParagraph"/>
        <w:numPr>
          <w:ilvl w:val="0"/>
          <w:numId w:val="13"/>
        </w:numPr>
      </w:pPr>
      <w:r>
        <w:t>No</w:t>
      </w:r>
    </w:p>
    <w:p w14:paraId="2E3BD00C" w14:textId="53D7A54E" w:rsidR="001C3AE2" w:rsidRDefault="001C3AE2" w:rsidP="001C3AE2">
      <w:r>
        <w:t>Question 8: If accessible in the Peloton App, would you utilize a workout split?</w:t>
      </w:r>
    </w:p>
    <w:p w14:paraId="4C30AB3A" w14:textId="6216D814" w:rsidR="001C3AE2" w:rsidRDefault="001C3AE2" w:rsidP="00596581">
      <w:pPr>
        <w:pStyle w:val="ListParagraph"/>
        <w:numPr>
          <w:ilvl w:val="0"/>
          <w:numId w:val="14"/>
        </w:numPr>
      </w:pPr>
      <w:r>
        <w:t>Yes</w:t>
      </w:r>
    </w:p>
    <w:p w14:paraId="216C6051" w14:textId="5BE8E881" w:rsidR="001C3AE2" w:rsidRDefault="001C3AE2" w:rsidP="00596581">
      <w:pPr>
        <w:pStyle w:val="ListParagraph"/>
        <w:numPr>
          <w:ilvl w:val="0"/>
          <w:numId w:val="14"/>
        </w:numPr>
      </w:pPr>
      <w:r>
        <w:t>No</w:t>
      </w:r>
    </w:p>
    <w:p w14:paraId="4AD2AC59" w14:textId="77777777" w:rsidR="00FB0A0D" w:rsidRDefault="00FB0A0D" w:rsidP="00FB0A0D"/>
    <w:p w14:paraId="7706D2B0" w14:textId="4B7B93A7" w:rsidR="007A02B8" w:rsidRDefault="007A02B8" w:rsidP="00780050">
      <w:pPr>
        <w:pStyle w:val="Heading2"/>
      </w:pPr>
      <w:proofErr w:type="spellStart"/>
      <w:r>
        <w:t>Needfinding</w:t>
      </w:r>
      <w:proofErr w:type="spellEnd"/>
      <w:r>
        <w:t xml:space="preserve"> Python Scraper</w:t>
      </w:r>
    </w:p>
    <w:p w14:paraId="6C5967CA" w14:textId="2F8E3D6C" w:rsidR="007A02B8" w:rsidRPr="007A02B8" w:rsidRDefault="007A02B8" w:rsidP="007A02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pacing w:val="0"/>
          <w:kern w:val="0"/>
          <w:sz w:val="20"/>
          <w:szCs w:val="20"/>
          <w14:ligatures w14:val="none"/>
          <w14:numForm w14:val="default"/>
          <w14:numSpacing w14:val="default"/>
        </w:rPr>
      </w:pPr>
      <w:r w:rsidRPr="007A02B8">
        <w:rPr>
          <w:rFonts w:ascii="Courier New" w:hAnsi="Courier New" w:cs="Courier New"/>
          <w:color w:val="CC7832"/>
          <w:spacing w:val="0"/>
          <w:kern w:val="0"/>
          <w:sz w:val="20"/>
          <w:szCs w:val="20"/>
          <w14:ligatures w14:val="none"/>
          <w14:numForm w14:val="default"/>
          <w14:numSpacing w14:val="default"/>
        </w:rPr>
        <w:t xml:space="preserve">from </w:t>
      </w:r>
      <w:proofErr w:type="spellStart"/>
      <w:r w:rsidRPr="007A02B8">
        <w:rPr>
          <w:rFonts w:ascii="Courier New" w:hAnsi="Courier New" w:cs="Courier New"/>
          <w:color w:val="A9B7C6"/>
          <w:spacing w:val="0"/>
          <w:kern w:val="0"/>
          <w:sz w:val="20"/>
          <w:szCs w:val="20"/>
          <w14:ligatures w14:val="none"/>
          <w14:numForm w14:val="default"/>
          <w14:numSpacing w14:val="default"/>
        </w:rPr>
        <w:t>app_store_scraper</w:t>
      </w:r>
      <w:proofErr w:type="spellEnd"/>
      <w:r w:rsidRPr="007A02B8">
        <w:rPr>
          <w:rFonts w:ascii="Courier New" w:hAnsi="Courier New" w:cs="Courier New"/>
          <w:color w:val="A9B7C6"/>
          <w:spacing w:val="0"/>
          <w:kern w:val="0"/>
          <w:sz w:val="20"/>
          <w:szCs w:val="20"/>
          <w14:ligatures w14:val="none"/>
          <w14:numForm w14:val="default"/>
          <w14:numSpacing w14:val="default"/>
        </w:rPr>
        <w:t xml:space="preserve"> </w:t>
      </w:r>
      <w:r w:rsidRPr="007A02B8">
        <w:rPr>
          <w:rFonts w:ascii="Courier New" w:hAnsi="Courier New" w:cs="Courier New"/>
          <w:color w:val="CC7832"/>
          <w:spacing w:val="0"/>
          <w:kern w:val="0"/>
          <w:sz w:val="20"/>
          <w:szCs w:val="20"/>
          <w14:ligatures w14:val="none"/>
          <w14:numForm w14:val="default"/>
          <w14:numSpacing w14:val="default"/>
        </w:rPr>
        <w:t xml:space="preserve">import </w:t>
      </w:r>
      <w:r w:rsidRPr="007A02B8">
        <w:rPr>
          <w:rFonts w:ascii="Courier New" w:hAnsi="Courier New" w:cs="Courier New"/>
          <w:color w:val="A9B7C6"/>
          <w:spacing w:val="0"/>
          <w:kern w:val="0"/>
          <w:sz w:val="20"/>
          <w:szCs w:val="20"/>
          <w14:ligatures w14:val="none"/>
          <w14:numForm w14:val="default"/>
          <w14:numSpacing w14:val="default"/>
        </w:rPr>
        <w:t>AppStore</w:t>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CC7832"/>
          <w:spacing w:val="0"/>
          <w:kern w:val="0"/>
          <w:sz w:val="20"/>
          <w:szCs w:val="20"/>
          <w14:ligatures w14:val="none"/>
          <w14:numForm w14:val="default"/>
          <w14:numSpacing w14:val="default"/>
        </w:rPr>
        <w:t xml:space="preserve">import </w:t>
      </w:r>
      <w:r w:rsidRPr="007A02B8">
        <w:rPr>
          <w:rFonts w:ascii="Courier New" w:hAnsi="Courier New" w:cs="Courier New"/>
          <w:color w:val="A9B7C6"/>
          <w:spacing w:val="0"/>
          <w:kern w:val="0"/>
          <w:sz w:val="20"/>
          <w:szCs w:val="20"/>
          <w14:ligatures w14:val="none"/>
          <w14:numForm w14:val="default"/>
          <w14:numSpacing w14:val="default"/>
        </w:rPr>
        <w:t xml:space="preserve">pandas </w:t>
      </w:r>
      <w:r w:rsidRPr="007A02B8">
        <w:rPr>
          <w:rFonts w:ascii="Courier New" w:hAnsi="Courier New" w:cs="Courier New"/>
          <w:color w:val="CC7832"/>
          <w:spacing w:val="0"/>
          <w:kern w:val="0"/>
          <w:sz w:val="20"/>
          <w:szCs w:val="20"/>
          <w14:ligatures w14:val="none"/>
          <w14:numForm w14:val="default"/>
          <w14:numSpacing w14:val="default"/>
        </w:rPr>
        <w:t xml:space="preserve">as </w:t>
      </w:r>
      <w:r w:rsidRPr="007A02B8">
        <w:rPr>
          <w:rFonts w:ascii="Courier New" w:hAnsi="Courier New" w:cs="Courier New"/>
          <w:color w:val="A9B7C6"/>
          <w:spacing w:val="0"/>
          <w:kern w:val="0"/>
          <w:sz w:val="20"/>
          <w:szCs w:val="20"/>
          <w14:ligatures w14:val="none"/>
          <w14:numForm w14:val="default"/>
          <w14:numSpacing w14:val="default"/>
        </w:rPr>
        <w:t>pd</w:t>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CC7832"/>
          <w:spacing w:val="0"/>
          <w:kern w:val="0"/>
          <w:sz w:val="20"/>
          <w:szCs w:val="20"/>
          <w14:ligatures w14:val="none"/>
          <w14:numForm w14:val="default"/>
          <w14:numSpacing w14:val="default"/>
        </w:rPr>
        <w:t xml:space="preserve">import </w:t>
      </w:r>
      <w:proofErr w:type="spellStart"/>
      <w:r w:rsidRPr="007A02B8">
        <w:rPr>
          <w:rFonts w:ascii="Courier New" w:hAnsi="Courier New" w:cs="Courier New"/>
          <w:color w:val="A9B7C6"/>
          <w:spacing w:val="0"/>
          <w:kern w:val="0"/>
          <w:sz w:val="20"/>
          <w:szCs w:val="20"/>
          <w14:ligatures w14:val="none"/>
          <w14:numForm w14:val="default"/>
          <w14:numSpacing w14:val="default"/>
        </w:rPr>
        <w:t>numpy</w:t>
      </w:r>
      <w:proofErr w:type="spellEnd"/>
      <w:r w:rsidRPr="007A02B8">
        <w:rPr>
          <w:rFonts w:ascii="Courier New" w:hAnsi="Courier New" w:cs="Courier New"/>
          <w:color w:val="A9B7C6"/>
          <w:spacing w:val="0"/>
          <w:kern w:val="0"/>
          <w:sz w:val="20"/>
          <w:szCs w:val="20"/>
          <w14:ligatures w14:val="none"/>
          <w14:numForm w14:val="default"/>
          <w14:numSpacing w14:val="default"/>
        </w:rPr>
        <w:t xml:space="preserve"> </w:t>
      </w:r>
      <w:r w:rsidRPr="007A02B8">
        <w:rPr>
          <w:rFonts w:ascii="Courier New" w:hAnsi="Courier New" w:cs="Courier New"/>
          <w:color w:val="CC7832"/>
          <w:spacing w:val="0"/>
          <w:kern w:val="0"/>
          <w:sz w:val="20"/>
          <w:szCs w:val="20"/>
          <w14:ligatures w14:val="none"/>
          <w14:numForm w14:val="default"/>
          <w14:numSpacing w14:val="default"/>
        </w:rPr>
        <w:t xml:space="preserve">as </w:t>
      </w:r>
      <w:r w:rsidRPr="007A02B8">
        <w:rPr>
          <w:rFonts w:ascii="Courier New" w:hAnsi="Courier New" w:cs="Courier New"/>
          <w:color w:val="A9B7C6"/>
          <w:spacing w:val="0"/>
          <w:kern w:val="0"/>
          <w:sz w:val="20"/>
          <w:szCs w:val="20"/>
          <w14:ligatures w14:val="none"/>
          <w14:numForm w14:val="default"/>
          <w14:numSpacing w14:val="default"/>
        </w:rPr>
        <w:t>np</w:t>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A9B7C6"/>
          <w:spacing w:val="0"/>
          <w:kern w:val="0"/>
          <w:sz w:val="20"/>
          <w:szCs w:val="20"/>
          <w14:ligatures w14:val="none"/>
          <w14:numForm w14:val="default"/>
          <w14:numSpacing w14:val="default"/>
        </w:rPr>
        <w:br/>
      </w:r>
      <w:r w:rsidRPr="007A02B8">
        <w:rPr>
          <w:rFonts w:ascii="Courier New" w:hAnsi="Courier New" w:cs="Courier New"/>
          <w:color w:val="A9B7C6"/>
          <w:spacing w:val="0"/>
          <w:kern w:val="0"/>
          <w:sz w:val="20"/>
          <w:szCs w:val="20"/>
          <w14:ligatures w14:val="none"/>
          <w14:numForm w14:val="default"/>
          <w14:numSpacing w14:val="default"/>
        </w:rPr>
        <w:br/>
        <w:t>peloton = AppStore(</w:t>
      </w:r>
      <w:r w:rsidRPr="007A02B8">
        <w:rPr>
          <w:rFonts w:ascii="Courier New" w:hAnsi="Courier New" w:cs="Courier New"/>
          <w:color w:val="AA4926"/>
          <w:spacing w:val="0"/>
          <w:kern w:val="0"/>
          <w:sz w:val="20"/>
          <w:szCs w:val="20"/>
          <w14:ligatures w14:val="none"/>
          <w14:numForm w14:val="default"/>
          <w14:numSpacing w14:val="default"/>
        </w:rPr>
        <w:t>country</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'us'</w:t>
      </w:r>
      <w:r w:rsidRPr="007A02B8">
        <w:rPr>
          <w:rFonts w:ascii="Courier New" w:hAnsi="Courier New" w:cs="Courier New"/>
          <w:color w:val="CC7832"/>
          <w:spacing w:val="0"/>
          <w:kern w:val="0"/>
          <w:sz w:val="20"/>
          <w:szCs w:val="20"/>
          <w14:ligatures w14:val="none"/>
          <w14:numForm w14:val="default"/>
          <w14:numSpacing w14:val="default"/>
        </w:rPr>
        <w:t xml:space="preserve">, </w:t>
      </w:r>
      <w:proofErr w:type="spellStart"/>
      <w:r w:rsidRPr="007A02B8">
        <w:rPr>
          <w:rFonts w:ascii="Courier New" w:hAnsi="Courier New" w:cs="Courier New"/>
          <w:color w:val="AA4926"/>
          <w:spacing w:val="0"/>
          <w:kern w:val="0"/>
          <w:sz w:val="20"/>
          <w:szCs w:val="20"/>
          <w14:ligatures w14:val="none"/>
          <w14:numForm w14:val="default"/>
          <w14:numSpacing w14:val="default"/>
        </w:rPr>
        <w:t>app_name</w:t>
      </w:r>
      <w:proofErr w:type="spellEnd"/>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'peloton'</w:t>
      </w:r>
      <w:r w:rsidRPr="007A02B8">
        <w:rPr>
          <w:rFonts w:ascii="Courier New" w:hAnsi="Courier New" w:cs="Courier New"/>
          <w:color w:val="CC7832"/>
          <w:spacing w:val="0"/>
          <w:kern w:val="0"/>
          <w:sz w:val="20"/>
          <w:szCs w:val="20"/>
          <w14:ligatures w14:val="none"/>
          <w14:numForm w14:val="default"/>
          <w14:numSpacing w14:val="default"/>
        </w:rPr>
        <w:t xml:space="preserve">, </w:t>
      </w:r>
      <w:proofErr w:type="spellStart"/>
      <w:r w:rsidRPr="007A02B8">
        <w:rPr>
          <w:rFonts w:ascii="Courier New" w:hAnsi="Courier New" w:cs="Courier New"/>
          <w:color w:val="AA4926"/>
          <w:spacing w:val="0"/>
          <w:kern w:val="0"/>
          <w:sz w:val="20"/>
          <w:szCs w:val="20"/>
          <w14:ligatures w14:val="none"/>
          <w14:numForm w14:val="default"/>
          <w14:numSpacing w14:val="default"/>
        </w:rPr>
        <w:t>app_id</w:t>
      </w:r>
      <w:proofErr w:type="spellEnd"/>
      <w:r w:rsidRPr="007A02B8">
        <w:rPr>
          <w:rFonts w:ascii="Courier New" w:hAnsi="Courier New" w:cs="Courier New"/>
          <w:color w:val="AA4926"/>
          <w:spacing w:val="0"/>
          <w:kern w:val="0"/>
          <w:sz w:val="20"/>
          <w:szCs w:val="20"/>
          <w14:ligatures w14:val="none"/>
          <w14:numForm w14:val="default"/>
          <w14:numSpacing w14:val="default"/>
        </w:rPr>
        <w:t xml:space="preserve"> </w:t>
      </w:r>
      <w:r w:rsidRPr="007A02B8">
        <w:rPr>
          <w:rFonts w:ascii="Courier New" w:hAnsi="Courier New" w:cs="Courier New"/>
          <w:color w:val="A9B7C6"/>
          <w:spacing w:val="0"/>
          <w:kern w:val="0"/>
          <w:sz w:val="20"/>
          <w:szCs w:val="20"/>
          <w14:ligatures w14:val="none"/>
          <w14:numForm w14:val="default"/>
          <w14:numSpacing w14:val="default"/>
        </w:rPr>
        <w:t xml:space="preserve">= </w:t>
      </w:r>
      <w:r w:rsidRPr="007A02B8">
        <w:rPr>
          <w:rFonts w:ascii="Courier New" w:hAnsi="Courier New" w:cs="Courier New"/>
          <w:color w:val="6A8759"/>
          <w:spacing w:val="0"/>
          <w:kern w:val="0"/>
          <w:sz w:val="20"/>
          <w:szCs w:val="20"/>
          <w14:ligatures w14:val="none"/>
          <w14:numForm w14:val="default"/>
          <w14:numSpacing w14:val="default"/>
        </w:rPr>
        <w:t>'792750948'</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r>
      <w:proofErr w:type="spellStart"/>
      <w:r w:rsidRPr="007A02B8">
        <w:rPr>
          <w:rFonts w:ascii="Courier New" w:hAnsi="Courier New" w:cs="Courier New"/>
          <w:color w:val="A9B7C6"/>
          <w:spacing w:val="0"/>
          <w:kern w:val="0"/>
          <w:sz w:val="20"/>
          <w:szCs w:val="20"/>
          <w14:ligatures w14:val="none"/>
          <w14:numForm w14:val="default"/>
          <w14:numSpacing w14:val="default"/>
        </w:rPr>
        <w:t>peloton.review</w:t>
      </w:r>
      <w:proofErr w:type="spellEnd"/>
      <w:r w:rsidRPr="007A02B8">
        <w:rPr>
          <w:rFonts w:ascii="Courier New" w:hAnsi="Courier New" w:cs="Courier New"/>
          <w:color w:val="A9B7C6"/>
          <w:spacing w:val="0"/>
          <w:kern w:val="0"/>
          <w:sz w:val="20"/>
          <w:szCs w:val="20"/>
          <w14:ligatures w14:val="none"/>
          <w14:numForm w14:val="default"/>
          <w14:numSpacing w14:val="default"/>
        </w:rPr>
        <w:t>(</w:t>
      </w:r>
      <w:proofErr w:type="spellStart"/>
      <w:r w:rsidRPr="007A02B8">
        <w:rPr>
          <w:rFonts w:ascii="Courier New" w:hAnsi="Courier New" w:cs="Courier New"/>
          <w:color w:val="AA4926"/>
          <w:spacing w:val="0"/>
          <w:kern w:val="0"/>
          <w:sz w:val="20"/>
          <w:szCs w:val="20"/>
          <w14:ligatures w14:val="none"/>
          <w14:numForm w14:val="default"/>
          <w14:numSpacing w14:val="default"/>
        </w:rPr>
        <w:t>how_many</w:t>
      </w:r>
      <w:proofErr w:type="spellEnd"/>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897BB"/>
          <w:spacing w:val="0"/>
          <w:kern w:val="0"/>
          <w:sz w:val="20"/>
          <w:szCs w:val="20"/>
          <w14:ligatures w14:val="none"/>
          <w14:numForm w14:val="default"/>
          <w14:numSpacing w14:val="default"/>
        </w:rPr>
        <w:t>1500</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r>
      <w:proofErr w:type="spellStart"/>
      <w:r w:rsidRPr="007A02B8">
        <w:rPr>
          <w:rFonts w:ascii="Courier New" w:hAnsi="Courier New" w:cs="Courier New"/>
          <w:color w:val="A9B7C6"/>
          <w:spacing w:val="0"/>
          <w:kern w:val="0"/>
          <w:sz w:val="20"/>
          <w:szCs w:val="20"/>
          <w14:ligatures w14:val="none"/>
          <w14:numForm w14:val="default"/>
          <w14:numSpacing w14:val="default"/>
        </w:rPr>
        <w:t>df</w:t>
      </w:r>
      <w:proofErr w:type="spellEnd"/>
      <w:r w:rsidRPr="007A02B8">
        <w:rPr>
          <w:rFonts w:ascii="Courier New" w:hAnsi="Courier New" w:cs="Courier New"/>
          <w:color w:val="A9B7C6"/>
          <w:spacing w:val="0"/>
          <w:kern w:val="0"/>
          <w:sz w:val="20"/>
          <w:szCs w:val="20"/>
          <w14:ligatures w14:val="none"/>
          <w14:numForm w14:val="default"/>
          <w14:numSpacing w14:val="default"/>
        </w:rPr>
        <w:t xml:space="preserve"> = </w:t>
      </w:r>
      <w:proofErr w:type="spellStart"/>
      <w:r w:rsidRPr="007A02B8">
        <w:rPr>
          <w:rFonts w:ascii="Courier New" w:hAnsi="Courier New" w:cs="Courier New"/>
          <w:color w:val="A9B7C6"/>
          <w:spacing w:val="0"/>
          <w:kern w:val="0"/>
          <w:sz w:val="20"/>
          <w:szCs w:val="20"/>
          <w14:ligatures w14:val="none"/>
          <w14:numForm w14:val="default"/>
          <w14:numSpacing w14:val="default"/>
        </w:rPr>
        <w:t>pd.DataFrame</w:t>
      </w:r>
      <w:proofErr w:type="spellEnd"/>
      <w:r w:rsidRPr="007A02B8">
        <w:rPr>
          <w:rFonts w:ascii="Courier New" w:hAnsi="Courier New" w:cs="Courier New"/>
          <w:color w:val="A9B7C6"/>
          <w:spacing w:val="0"/>
          <w:kern w:val="0"/>
          <w:sz w:val="20"/>
          <w:szCs w:val="20"/>
          <w14:ligatures w14:val="none"/>
          <w14:numForm w14:val="default"/>
          <w14:numSpacing w14:val="default"/>
        </w:rPr>
        <w:t>(</w:t>
      </w:r>
      <w:proofErr w:type="spellStart"/>
      <w:r w:rsidRPr="007A02B8">
        <w:rPr>
          <w:rFonts w:ascii="Courier New" w:hAnsi="Courier New" w:cs="Courier New"/>
          <w:color w:val="A9B7C6"/>
          <w:spacing w:val="0"/>
          <w:kern w:val="0"/>
          <w:sz w:val="20"/>
          <w:szCs w:val="20"/>
          <w14:ligatures w14:val="none"/>
          <w14:numForm w14:val="default"/>
          <w14:numSpacing w14:val="default"/>
        </w:rPr>
        <w:t>np.array</w:t>
      </w:r>
      <w:proofErr w:type="spellEnd"/>
      <w:r w:rsidRPr="007A02B8">
        <w:rPr>
          <w:rFonts w:ascii="Courier New" w:hAnsi="Courier New" w:cs="Courier New"/>
          <w:color w:val="A9B7C6"/>
          <w:spacing w:val="0"/>
          <w:kern w:val="0"/>
          <w:sz w:val="20"/>
          <w:szCs w:val="20"/>
          <w14:ligatures w14:val="none"/>
          <w14:numForm w14:val="default"/>
          <w14:numSpacing w14:val="default"/>
        </w:rPr>
        <w:t>(</w:t>
      </w:r>
      <w:proofErr w:type="spellStart"/>
      <w:r w:rsidRPr="007A02B8">
        <w:rPr>
          <w:rFonts w:ascii="Courier New" w:hAnsi="Courier New" w:cs="Courier New"/>
          <w:color w:val="A9B7C6"/>
          <w:spacing w:val="0"/>
          <w:kern w:val="0"/>
          <w:sz w:val="20"/>
          <w:szCs w:val="20"/>
          <w14:ligatures w14:val="none"/>
          <w14:numForm w14:val="default"/>
          <w14:numSpacing w14:val="default"/>
        </w:rPr>
        <w:t>peloton.reviews</w:t>
      </w:r>
      <w:proofErr w:type="spellEnd"/>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CC7832"/>
          <w:spacing w:val="0"/>
          <w:kern w:val="0"/>
          <w:sz w:val="20"/>
          <w:szCs w:val="20"/>
          <w14:ligatures w14:val="none"/>
          <w14:numForm w14:val="default"/>
          <w14:numSpacing w14:val="default"/>
        </w:rPr>
        <w:t>,</w:t>
      </w:r>
      <w:r w:rsidRPr="007A02B8">
        <w:rPr>
          <w:rFonts w:ascii="Courier New" w:hAnsi="Courier New" w:cs="Courier New"/>
          <w:color w:val="AA4926"/>
          <w:spacing w:val="0"/>
          <w:kern w:val="0"/>
          <w:sz w:val="20"/>
          <w:szCs w:val="20"/>
          <w14:ligatures w14:val="none"/>
          <w14:numForm w14:val="default"/>
          <w14:numSpacing w14:val="default"/>
        </w:rPr>
        <w:t>columns</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'review'</w:t>
      </w:r>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t xml:space="preserve">df2 = </w:t>
      </w:r>
      <w:proofErr w:type="spellStart"/>
      <w:r w:rsidRPr="007A02B8">
        <w:rPr>
          <w:rFonts w:ascii="Courier New" w:hAnsi="Courier New" w:cs="Courier New"/>
          <w:color w:val="A9B7C6"/>
          <w:spacing w:val="0"/>
          <w:kern w:val="0"/>
          <w:sz w:val="20"/>
          <w:szCs w:val="20"/>
          <w14:ligatures w14:val="none"/>
          <w14:numForm w14:val="default"/>
          <w14:numSpacing w14:val="default"/>
        </w:rPr>
        <w:t>df.join</w:t>
      </w:r>
      <w:proofErr w:type="spellEnd"/>
      <w:r w:rsidRPr="007A02B8">
        <w:rPr>
          <w:rFonts w:ascii="Courier New" w:hAnsi="Courier New" w:cs="Courier New"/>
          <w:color w:val="A9B7C6"/>
          <w:spacing w:val="0"/>
          <w:kern w:val="0"/>
          <w:sz w:val="20"/>
          <w:szCs w:val="20"/>
          <w14:ligatures w14:val="none"/>
          <w14:numForm w14:val="default"/>
          <w14:numSpacing w14:val="default"/>
        </w:rPr>
        <w:t>(</w:t>
      </w:r>
      <w:proofErr w:type="spellStart"/>
      <w:r w:rsidRPr="007A02B8">
        <w:rPr>
          <w:rFonts w:ascii="Courier New" w:hAnsi="Courier New" w:cs="Courier New"/>
          <w:color w:val="A9B7C6"/>
          <w:spacing w:val="0"/>
          <w:kern w:val="0"/>
          <w:sz w:val="20"/>
          <w:szCs w:val="20"/>
          <w14:ligatures w14:val="none"/>
          <w14:numForm w14:val="default"/>
          <w14:numSpacing w14:val="default"/>
        </w:rPr>
        <w:t>pd.DataFrame</w:t>
      </w:r>
      <w:proofErr w:type="spellEnd"/>
      <w:r w:rsidRPr="007A02B8">
        <w:rPr>
          <w:rFonts w:ascii="Courier New" w:hAnsi="Courier New" w:cs="Courier New"/>
          <w:color w:val="A9B7C6"/>
          <w:spacing w:val="0"/>
          <w:kern w:val="0"/>
          <w:sz w:val="20"/>
          <w:szCs w:val="20"/>
          <w14:ligatures w14:val="none"/>
          <w14:numForm w14:val="default"/>
          <w14:numSpacing w14:val="default"/>
        </w:rPr>
        <w:t>(</w:t>
      </w:r>
      <w:proofErr w:type="spellStart"/>
      <w:r w:rsidRPr="007A02B8">
        <w:rPr>
          <w:rFonts w:ascii="Courier New" w:hAnsi="Courier New" w:cs="Courier New"/>
          <w:color w:val="A9B7C6"/>
          <w:spacing w:val="0"/>
          <w:kern w:val="0"/>
          <w:sz w:val="20"/>
          <w:szCs w:val="20"/>
          <w14:ligatures w14:val="none"/>
          <w14:numForm w14:val="default"/>
          <w14:numSpacing w14:val="default"/>
        </w:rPr>
        <w:t>df.pop</w:t>
      </w:r>
      <w:proofErr w:type="spellEnd"/>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6A8759"/>
          <w:spacing w:val="0"/>
          <w:kern w:val="0"/>
          <w:sz w:val="20"/>
          <w:szCs w:val="20"/>
          <w14:ligatures w14:val="none"/>
          <w14:numForm w14:val="default"/>
          <w14:numSpacing w14:val="default"/>
        </w:rPr>
        <w:t>'review'</w:t>
      </w:r>
      <w:r w:rsidRPr="007A02B8">
        <w:rPr>
          <w:rFonts w:ascii="Courier New" w:hAnsi="Courier New" w:cs="Courier New"/>
          <w:color w:val="A9B7C6"/>
          <w:spacing w:val="0"/>
          <w:kern w:val="0"/>
          <w:sz w:val="20"/>
          <w:szCs w:val="20"/>
          <w14:ligatures w14:val="none"/>
          <w14:numForm w14:val="default"/>
          <w14:numSpacing w14:val="default"/>
        </w:rPr>
        <w:t>).</w:t>
      </w:r>
      <w:proofErr w:type="spellStart"/>
      <w:r w:rsidRPr="007A02B8">
        <w:rPr>
          <w:rFonts w:ascii="Courier New" w:hAnsi="Courier New" w:cs="Courier New"/>
          <w:color w:val="A9B7C6"/>
          <w:spacing w:val="0"/>
          <w:kern w:val="0"/>
          <w:sz w:val="20"/>
          <w:szCs w:val="20"/>
          <w14:ligatures w14:val="none"/>
          <w14:numForm w14:val="default"/>
          <w14:numSpacing w14:val="default"/>
        </w:rPr>
        <w:t>tolist</w:t>
      </w:r>
      <w:proofErr w:type="spellEnd"/>
      <w:r w:rsidRPr="007A02B8">
        <w:rPr>
          <w:rFonts w:ascii="Courier New" w:hAnsi="Courier New" w:cs="Courier New"/>
          <w:color w:val="A9B7C6"/>
          <w:spacing w:val="0"/>
          <w:kern w:val="0"/>
          <w:sz w:val="20"/>
          <w:szCs w:val="20"/>
          <w14:ligatures w14:val="none"/>
          <w14:numForm w14:val="default"/>
          <w14:numSpacing w14:val="default"/>
        </w:rPr>
        <w:t>()))</w:t>
      </w:r>
      <w:r w:rsidRPr="007A02B8">
        <w:rPr>
          <w:rFonts w:ascii="Courier New" w:hAnsi="Courier New" w:cs="Courier New"/>
          <w:color w:val="A9B7C6"/>
          <w:spacing w:val="0"/>
          <w:kern w:val="0"/>
          <w:sz w:val="20"/>
          <w:szCs w:val="20"/>
          <w14:ligatures w14:val="none"/>
          <w14:numForm w14:val="default"/>
          <w14:numSpacing w14:val="default"/>
        </w:rPr>
        <w:br/>
        <w:t>df2.head()</w:t>
      </w:r>
      <w:r w:rsidRPr="007A02B8">
        <w:rPr>
          <w:rFonts w:ascii="Courier New" w:hAnsi="Courier New" w:cs="Courier New"/>
          <w:color w:val="A9B7C6"/>
          <w:spacing w:val="0"/>
          <w:kern w:val="0"/>
          <w:sz w:val="20"/>
          <w:szCs w:val="20"/>
          <w14:ligatures w14:val="none"/>
          <w14:numForm w14:val="default"/>
          <w14:numSpacing w14:val="default"/>
        </w:rPr>
        <w:br/>
        <w:t>df2.to_csv(</w:t>
      </w:r>
      <w:r w:rsidRPr="007A02B8">
        <w:rPr>
          <w:rFonts w:ascii="Courier New" w:hAnsi="Courier New" w:cs="Courier New"/>
          <w:color w:val="6A8759"/>
          <w:spacing w:val="0"/>
          <w:kern w:val="0"/>
          <w:sz w:val="20"/>
          <w:szCs w:val="20"/>
          <w14:ligatures w14:val="none"/>
          <w14:numForm w14:val="default"/>
          <w14:numSpacing w14:val="default"/>
        </w:rPr>
        <w:t>'C:/Users/</w:t>
      </w:r>
      <w:proofErr w:type="spellStart"/>
      <w:r w:rsidRPr="007A02B8">
        <w:rPr>
          <w:rFonts w:ascii="Courier New" w:hAnsi="Courier New" w:cs="Courier New"/>
          <w:color w:val="6A8759"/>
          <w:spacing w:val="0"/>
          <w:kern w:val="0"/>
          <w:sz w:val="20"/>
          <w:szCs w:val="20"/>
          <w14:ligatures w14:val="none"/>
          <w14:numForm w14:val="default"/>
          <w14:numSpacing w14:val="default"/>
        </w:rPr>
        <w:t>mluka</w:t>
      </w:r>
      <w:proofErr w:type="spellEnd"/>
      <w:r w:rsidRPr="007A02B8">
        <w:rPr>
          <w:rFonts w:ascii="Courier New" w:hAnsi="Courier New" w:cs="Courier New"/>
          <w:color w:val="6A8759"/>
          <w:spacing w:val="0"/>
          <w:kern w:val="0"/>
          <w:sz w:val="20"/>
          <w:szCs w:val="20"/>
          <w14:ligatures w14:val="none"/>
          <w14:numForm w14:val="default"/>
          <w14:numSpacing w14:val="default"/>
        </w:rPr>
        <w:t>/OneDrive/Desktop/School/Tech/Spring 2022/CS6750 HCI/</w:t>
      </w:r>
      <w:proofErr w:type="spellStart"/>
      <w:r w:rsidRPr="007A02B8">
        <w:rPr>
          <w:rFonts w:ascii="Courier New" w:hAnsi="Courier New" w:cs="Courier New"/>
          <w:color w:val="6A8759"/>
          <w:spacing w:val="0"/>
          <w:kern w:val="0"/>
          <w:sz w:val="20"/>
          <w:szCs w:val="20"/>
          <w14:ligatures w14:val="none"/>
          <w14:numForm w14:val="default"/>
          <w14:numSpacing w14:val="default"/>
        </w:rPr>
        <w:t>AppScraper</w:t>
      </w:r>
      <w:proofErr w:type="spellEnd"/>
      <w:r w:rsidRPr="007A02B8">
        <w:rPr>
          <w:rFonts w:ascii="Courier New" w:hAnsi="Courier New" w:cs="Courier New"/>
          <w:color w:val="6A8759"/>
          <w:spacing w:val="0"/>
          <w:kern w:val="0"/>
          <w:sz w:val="20"/>
          <w:szCs w:val="20"/>
          <w14:ligatures w14:val="none"/>
          <w14:numForm w14:val="default"/>
          <w14:numSpacing w14:val="default"/>
        </w:rPr>
        <w:t>/App Store Review peloton.csv'</w:t>
      </w:r>
      <w:r w:rsidRPr="007A02B8">
        <w:rPr>
          <w:rFonts w:ascii="Courier New" w:hAnsi="Courier New" w:cs="Courier New"/>
          <w:color w:val="A9B7C6"/>
          <w:spacing w:val="0"/>
          <w:kern w:val="0"/>
          <w:sz w:val="20"/>
          <w:szCs w:val="20"/>
          <w14:ligatures w14:val="none"/>
          <w14:numForm w14:val="default"/>
          <w14:numSpacing w14:val="default"/>
        </w:rPr>
        <w:t>)</w:t>
      </w:r>
    </w:p>
    <w:p w14:paraId="51FDA906" w14:textId="72B07367" w:rsidR="007A02B8" w:rsidRDefault="007A02B8" w:rsidP="007A02B8"/>
    <w:p w14:paraId="76481832" w14:textId="77777777" w:rsidR="00FB0A0D" w:rsidRPr="007A02B8" w:rsidRDefault="00FB0A0D" w:rsidP="007A02B8"/>
    <w:p w14:paraId="75A53E4B" w14:textId="0865B1E1" w:rsidR="00FB0A0D" w:rsidRDefault="00FB0A0D" w:rsidP="00D435EB">
      <w:pPr>
        <w:pStyle w:val="Heading2"/>
      </w:pPr>
      <w:r w:rsidRPr="00FB0A0D">
        <w:rPr>
          <w:noProof/>
        </w:rPr>
        <w:lastRenderedPageBreak/>
        <w:drawing>
          <wp:anchor distT="0" distB="0" distL="114300" distR="114300" simplePos="0" relativeHeight="251665408" behindDoc="0" locked="0" layoutInCell="1" allowOverlap="1" wp14:anchorId="48448FAA" wp14:editId="14A01240">
            <wp:simplePos x="0" y="0"/>
            <wp:positionH relativeFrom="margin">
              <wp:align>left</wp:align>
            </wp:positionH>
            <wp:positionV relativeFrom="paragraph">
              <wp:posOffset>423746</wp:posOffset>
            </wp:positionV>
            <wp:extent cx="3763010" cy="3395345"/>
            <wp:effectExtent l="0" t="0" r="8890" b="0"/>
            <wp:wrapTopAndBottom/>
            <wp:docPr id="10" name="Picture 1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763010" cy="3395345"/>
                    </a:xfrm>
                    <a:prstGeom prst="rect">
                      <a:avLst/>
                    </a:prstGeom>
                  </pic:spPr>
                </pic:pic>
              </a:graphicData>
            </a:graphic>
            <wp14:sizeRelH relativeFrom="margin">
              <wp14:pctWidth>0</wp14:pctWidth>
            </wp14:sizeRelH>
            <wp14:sizeRelV relativeFrom="margin">
              <wp14:pctHeight>0</wp14:pctHeight>
            </wp14:sizeRelV>
          </wp:anchor>
        </w:drawing>
      </w:r>
      <w:r w:rsidR="00780050">
        <w:t>Interface Redesign – Brainstorming</w:t>
      </w:r>
    </w:p>
    <w:p w14:paraId="4065CB79" w14:textId="1C3BA66B" w:rsidR="00932867" w:rsidRDefault="00932867" w:rsidP="00932867"/>
    <w:p w14:paraId="376C18F5" w14:textId="00AA9A06" w:rsidR="00932867" w:rsidRDefault="00932867" w:rsidP="00932867">
      <w:pPr>
        <w:pStyle w:val="Heading2"/>
      </w:pPr>
      <w:r>
        <w:t>Interface Redesign Survey Questions</w:t>
      </w:r>
    </w:p>
    <w:p w14:paraId="6A3F5510" w14:textId="77777777" w:rsidR="0096481A" w:rsidRDefault="0096481A" w:rsidP="0096481A">
      <w:r>
        <w:t>Question 1: Select your age range.</w:t>
      </w:r>
    </w:p>
    <w:p w14:paraId="1AAF273F" w14:textId="0D3AEF8E" w:rsidR="0096481A" w:rsidRDefault="0096481A" w:rsidP="0096481A">
      <w:pPr>
        <w:pStyle w:val="ListParagraph"/>
        <w:numPr>
          <w:ilvl w:val="0"/>
          <w:numId w:val="19"/>
        </w:numPr>
      </w:pPr>
      <w:r>
        <w:t>18</w:t>
      </w:r>
      <w:r w:rsidR="00545535">
        <w:t xml:space="preserve"> </w:t>
      </w:r>
      <w:r>
        <w:t>-</w:t>
      </w:r>
      <w:r w:rsidR="00545535">
        <w:t xml:space="preserve"> </w:t>
      </w:r>
      <w:r>
        <w:t>25</w:t>
      </w:r>
    </w:p>
    <w:p w14:paraId="4C816CF5" w14:textId="3A3C5825" w:rsidR="0096481A" w:rsidRDefault="0096481A" w:rsidP="0096481A">
      <w:pPr>
        <w:pStyle w:val="ListParagraph"/>
        <w:numPr>
          <w:ilvl w:val="0"/>
          <w:numId w:val="19"/>
        </w:numPr>
      </w:pPr>
      <w:r>
        <w:t>26</w:t>
      </w:r>
      <w:r w:rsidR="00545535">
        <w:t xml:space="preserve"> </w:t>
      </w:r>
      <w:r>
        <w:t>-</w:t>
      </w:r>
      <w:r w:rsidR="00545535">
        <w:t xml:space="preserve"> </w:t>
      </w:r>
      <w:r>
        <w:t>35</w:t>
      </w:r>
    </w:p>
    <w:p w14:paraId="1C3DE160" w14:textId="0F5EF391" w:rsidR="0096481A" w:rsidRDefault="0096481A" w:rsidP="0096481A">
      <w:pPr>
        <w:pStyle w:val="ListParagraph"/>
        <w:numPr>
          <w:ilvl w:val="0"/>
          <w:numId w:val="19"/>
        </w:numPr>
      </w:pPr>
      <w:r>
        <w:t>36</w:t>
      </w:r>
      <w:r w:rsidR="00545535">
        <w:t xml:space="preserve"> </w:t>
      </w:r>
      <w:r>
        <w:t>-</w:t>
      </w:r>
      <w:r w:rsidR="00545535">
        <w:t xml:space="preserve"> </w:t>
      </w:r>
      <w:r>
        <w:t>45</w:t>
      </w:r>
    </w:p>
    <w:p w14:paraId="61AB3161" w14:textId="1BA1735F" w:rsidR="00EA293A" w:rsidRDefault="0096481A" w:rsidP="00EA293A">
      <w:pPr>
        <w:pStyle w:val="ListParagraph"/>
        <w:numPr>
          <w:ilvl w:val="0"/>
          <w:numId w:val="19"/>
        </w:numPr>
      </w:pPr>
      <w:r>
        <w:t>46</w:t>
      </w:r>
      <w:r w:rsidR="00545535">
        <w:t xml:space="preserve"> - </w:t>
      </w:r>
      <w:r w:rsidR="00EA293A">
        <w:t>older</w:t>
      </w:r>
    </w:p>
    <w:p w14:paraId="2BE38596" w14:textId="7223C78C" w:rsidR="00932867" w:rsidRDefault="0096481A" w:rsidP="00EA293A">
      <w:r>
        <w:t>Question 2: Select your gender</w:t>
      </w:r>
    </w:p>
    <w:p w14:paraId="7101D69B" w14:textId="3D7ADC9B" w:rsidR="0096481A" w:rsidRDefault="0096481A" w:rsidP="0096481A">
      <w:pPr>
        <w:pStyle w:val="ListParagraph"/>
        <w:numPr>
          <w:ilvl w:val="0"/>
          <w:numId w:val="20"/>
        </w:numPr>
      </w:pPr>
      <w:r>
        <w:t>Male</w:t>
      </w:r>
    </w:p>
    <w:p w14:paraId="2D6DEC38" w14:textId="3AA5648D" w:rsidR="0096481A" w:rsidRDefault="0096481A" w:rsidP="0096481A">
      <w:pPr>
        <w:pStyle w:val="ListParagraph"/>
        <w:numPr>
          <w:ilvl w:val="0"/>
          <w:numId w:val="20"/>
        </w:numPr>
      </w:pPr>
      <w:r>
        <w:t>Female</w:t>
      </w:r>
    </w:p>
    <w:p w14:paraId="61AA247E" w14:textId="6F1071B1" w:rsidR="0096481A" w:rsidRDefault="00EA293A" w:rsidP="00EA293A">
      <w:pPr>
        <w:pStyle w:val="ListParagraph"/>
        <w:numPr>
          <w:ilvl w:val="0"/>
          <w:numId w:val="20"/>
        </w:numPr>
      </w:pPr>
      <w:r>
        <w:t xml:space="preserve">I </w:t>
      </w:r>
      <w:r w:rsidR="00545535">
        <w:t>do not</w:t>
      </w:r>
      <w:r>
        <w:t xml:space="preserve"> wish to tell</w:t>
      </w:r>
    </w:p>
    <w:p w14:paraId="55A3AC24" w14:textId="69870ED3" w:rsidR="00EA293A" w:rsidRDefault="00EA293A" w:rsidP="00EA293A">
      <w:pPr>
        <w:pStyle w:val="ListParagraph"/>
        <w:numPr>
          <w:ilvl w:val="0"/>
          <w:numId w:val="20"/>
        </w:numPr>
      </w:pPr>
      <w:r>
        <w:t>Other</w:t>
      </w:r>
    </w:p>
    <w:p w14:paraId="29613A34" w14:textId="6846A1CC" w:rsidR="00EA293A" w:rsidRDefault="00EA293A" w:rsidP="00EA293A">
      <w:r>
        <w:t xml:space="preserve">Question 3: How long have you been a Peloton user? </w:t>
      </w:r>
    </w:p>
    <w:p w14:paraId="78BA0498" w14:textId="5308846F" w:rsidR="00EA293A" w:rsidRDefault="00EA293A" w:rsidP="00EA293A">
      <w:pPr>
        <w:pStyle w:val="ListParagraph"/>
        <w:numPr>
          <w:ilvl w:val="0"/>
          <w:numId w:val="21"/>
        </w:numPr>
      </w:pPr>
      <w:r>
        <w:t>Less than 6 months</w:t>
      </w:r>
    </w:p>
    <w:p w14:paraId="08CD6C32" w14:textId="28958E0B" w:rsidR="00EA293A" w:rsidRDefault="00EA293A" w:rsidP="00EA293A">
      <w:pPr>
        <w:pStyle w:val="ListParagraph"/>
        <w:numPr>
          <w:ilvl w:val="0"/>
          <w:numId w:val="21"/>
        </w:numPr>
      </w:pPr>
      <w:r>
        <w:lastRenderedPageBreak/>
        <w:t>6 months – 1 year</w:t>
      </w:r>
    </w:p>
    <w:p w14:paraId="52A39B98" w14:textId="3DF01FF1" w:rsidR="00EA293A" w:rsidRDefault="00EA293A" w:rsidP="00EA293A">
      <w:pPr>
        <w:pStyle w:val="ListParagraph"/>
        <w:numPr>
          <w:ilvl w:val="0"/>
          <w:numId w:val="21"/>
        </w:numPr>
      </w:pPr>
      <w:r>
        <w:t>Between 1 and 3 years</w:t>
      </w:r>
    </w:p>
    <w:p w14:paraId="6A59FBFC" w14:textId="36387E30" w:rsidR="00EA293A" w:rsidRDefault="00EA293A" w:rsidP="00EA293A">
      <w:pPr>
        <w:pStyle w:val="ListParagraph"/>
        <w:numPr>
          <w:ilvl w:val="0"/>
          <w:numId w:val="21"/>
        </w:numPr>
      </w:pPr>
      <w:r>
        <w:t>Greater than 3 years</w:t>
      </w:r>
    </w:p>
    <w:p w14:paraId="304DBE8C" w14:textId="453F00F4" w:rsidR="00EA293A" w:rsidRDefault="00EA293A" w:rsidP="00EA293A">
      <w:r>
        <w:t xml:space="preserve">Question 4: Regarding the </w:t>
      </w:r>
      <w:r w:rsidR="00832CEF">
        <w:t>interface redesign</w:t>
      </w:r>
      <w:r>
        <w:t>, is the purpose of it clear?</w:t>
      </w:r>
    </w:p>
    <w:p w14:paraId="552C342D" w14:textId="586E3A51" w:rsidR="00EA293A" w:rsidRDefault="00EA293A" w:rsidP="00EA293A">
      <w:pPr>
        <w:pStyle w:val="ListParagraph"/>
        <w:numPr>
          <w:ilvl w:val="0"/>
          <w:numId w:val="22"/>
        </w:numPr>
      </w:pPr>
      <w:r>
        <w:t>Yes</w:t>
      </w:r>
    </w:p>
    <w:p w14:paraId="530DC881" w14:textId="6EF879F4" w:rsidR="00EA293A" w:rsidRDefault="00EA293A" w:rsidP="00EA293A">
      <w:pPr>
        <w:pStyle w:val="ListParagraph"/>
        <w:numPr>
          <w:ilvl w:val="0"/>
          <w:numId w:val="22"/>
        </w:numPr>
      </w:pPr>
      <w:r>
        <w:t>No</w:t>
      </w:r>
    </w:p>
    <w:p w14:paraId="4D6B79EE" w14:textId="00EFBD3D" w:rsidR="00EA293A" w:rsidRDefault="00EA293A" w:rsidP="00EA293A">
      <w:pPr>
        <w:pStyle w:val="ListParagraph"/>
        <w:numPr>
          <w:ilvl w:val="0"/>
          <w:numId w:val="22"/>
        </w:numPr>
      </w:pPr>
      <w:r>
        <w:t>Unsure</w:t>
      </w:r>
    </w:p>
    <w:p w14:paraId="083B8AD4" w14:textId="58E23D9A" w:rsidR="00832CEF" w:rsidRDefault="00832CEF" w:rsidP="00832CEF">
      <w:r>
        <w:t xml:space="preserve">Question 5: If No or Unsure, why? </w:t>
      </w:r>
    </w:p>
    <w:p w14:paraId="1A1D4C79" w14:textId="77777777" w:rsidR="00375AB5" w:rsidRDefault="00375AB5">
      <w:r>
        <w:t>_______________________________________________________</w:t>
      </w:r>
    </w:p>
    <w:p w14:paraId="6062D78E" w14:textId="42771B04" w:rsidR="00375AB5" w:rsidRDefault="00375AB5" w:rsidP="00832CEF">
      <w:r>
        <w:t>Question 6: Do you currently use a workout split in your fitness routine?</w:t>
      </w:r>
    </w:p>
    <w:p w14:paraId="6E544763" w14:textId="699A0716" w:rsidR="00375AB5" w:rsidRDefault="00375AB5" w:rsidP="00375AB5">
      <w:pPr>
        <w:pStyle w:val="ListParagraph"/>
        <w:numPr>
          <w:ilvl w:val="0"/>
          <w:numId w:val="26"/>
        </w:numPr>
      </w:pPr>
      <w:r>
        <w:t>Yes</w:t>
      </w:r>
    </w:p>
    <w:p w14:paraId="550ECF8D" w14:textId="7D648AE4" w:rsidR="00375AB5" w:rsidRDefault="00375AB5" w:rsidP="00375AB5">
      <w:pPr>
        <w:pStyle w:val="ListParagraph"/>
        <w:numPr>
          <w:ilvl w:val="0"/>
          <w:numId w:val="26"/>
        </w:numPr>
      </w:pPr>
      <w:r>
        <w:t>No</w:t>
      </w:r>
    </w:p>
    <w:p w14:paraId="15314CE2" w14:textId="039ED0A1" w:rsidR="00375AB5" w:rsidRDefault="00375AB5" w:rsidP="00375AB5">
      <w:pPr>
        <w:pStyle w:val="ListParagraph"/>
        <w:numPr>
          <w:ilvl w:val="0"/>
          <w:numId w:val="26"/>
        </w:numPr>
      </w:pPr>
      <w:r>
        <w:t>Unsure</w:t>
      </w:r>
    </w:p>
    <w:p w14:paraId="65FD7769" w14:textId="3528D7C9" w:rsidR="00EA293A" w:rsidRDefault="00EA293A" w:rsidP="00EA293A">
      <w:r>
        <w:t xml:space="preserve">Question </w:t>
      </w:r>
      <w:r w:rsidR="00375AB5">
        <w:t>7</w:t>
      </w:r>
      <w:r>
        <w:t xml:space="preserve">: </w:t>
      </w:r>
      <w:r w:rsidR="00C21948">
        <w:t xml:space="preserve">I you currently use a workout split style fitness routine, </w:t>
      </w:r>
      <w:r w:rsidR="00832CEF">
        <w:t xml:space="preserve">would you participate in more Strength Classes using the Peloton App if able to use workout splits? </w:t>
      </w:r>
    </w:p>
    <w:p w14:paraId="564F602E" w14:textId="77777777" w:rsidR="00832CEF" w:rsidRDefault="00832CEF" w:rsidP="00832CEF">
      <w:pPr>
        <w:pStyle w:val="ListParagraph"/>
        <w:numPr>
          <w:ilvl w:val="0"/>
          <w:numId w:val="23"/>
        </w:numPr>
      </w:pPr>
      <w:r>
        <w:t>Yes</w:t>
      </w:r>
    </w:p>
    <w:p w14:paraId="3E299748" w14:textId="77777777" w:rsidR="00832CEF" w:rsidRDefault="00832CEF" w:rsidP="00832CEF">
      <w:pPr>
        <w:pStyle w:val="ListParagraph"/>
        <w:numPr>
          <w:ilvl w:val="0"/>
          <w:numId w:val="23"/>
        </w:numPr>
      </w:pPr>
      <w:r>
        <w:t>No</w:t>
      </w:r>
    </w:p>
    <w:p w14:paraId="5C9D8570" w14:textId="583C5C55" w:rsidR="00832CEF" w:rsidRDefault="00832CEF" w:rsidP="00832CEF">
      <w:pPr>
        <w:pStyle w:val="ListParagraph"/>
        <w:numPr>
          <w:ilvl w:val="0"/>
          <w:numId w:val="23"/>
        </w:numPr>
      </w:pPr>
      <w:r>
        <w:t>Unsure</w:t>
      </w:r>
    </w:p>
    <w:p w14:paraId="22150330" w14:textId="24355553" w:rsidR="00832CEF" w:rsidRDefault="00832CEF" w:rsidP="00832CEF">
      <w:r>
        <w:t xml:space="preserve">Question </w:t>
      </w:r>
      <w:r w:rsidR="00375AB5">
        <w:t>8</w:t>
      </w:r>
      <w:r>
        <w:t xml:space="preserve">: If No or Unsure, why? </w:t>
      </w:r>
    </w:p>
    <w:p w14:paraId="5C69C182" w14:textId="77777777" w:rsidR="00C21948" w:rsidRDefault="00C21948">
      <w:r>
        <w:t>_______________________________________________________</w:t>
      </w:r>
    </w:p>
    <w:p w14:paraId="603192F5" w14:textId="69F9450D" w:rsidR="00C21948" w:rsidRDefault="00C21948" w:rsidP="00C21948">
      <w:r>
        <w:t xml:space="preserve">Question </w:t>
      </w:r>
      <w:r w:rsidR="00375AB5">
        <w:t>9</w:t>
      </w:r>
      <w:r>
        <w:t xml:space="preserve">: I you currently </w:t>
      </w:r>
      <w:r>
        <w:t xml:space="preserve">DO NOT </w:t>
      </w:r>
      <w:r>
        <w:t xml:space="preserve">use a workout split style fitness routine, would you participate in more Strength Classes using the Peloton App if able to use workout splits? </w:t>
      </w:r>
    </w:p>
    <w:p w14:paraId="68DFAF12" w14:textId="77777777" w:rsidR="00C21948" w:rsidRDefault="00C21948" w:rsidP="00C21948">
      <w:pPr>
        <w:pStyle w:val="ListParagraph"/>
        <w:numPr>
          <w:ilvl w:val="0"/>
          <w:numId w:val="25"/>
        </w:numPr>
      </w:pPr>
      <w:r>
        <w:t>Yes</w:t>
      </w:r>
    </w:p>
    <w:p w14:paraId="684C3F38" w14:textId="77777777" w:rsidR="00C21948" w:rsidRDefault="00C21948" w:rsidP="00C21948">
      <w:pPr>
        <w:pStyle w:val="ListParagraph"/>
        <w:numPr>
          <w:ilvl w:val="0"/>
          <w:numId w:val="25"/>
        </w:numPr>
      </w:pPr>
      <w:r>
        <w:t>No</w:t>
      </w:r>
    </w:p>
    <w:p w14:paraId="502246F2" w14:textId="77777777" w:rsidR="00C21948" w:rsidRDefault="00C21948" w:rsidP="00C21948">
      <w:pPr>
        <w:pStyle w:val="ListParagraph"/>
        <w:numPr>
          <w:ilvl w:val="0"/>
          <w:numId w:val="25"/>
        </w:numPr>
      </w:pPr>
      <w:r>
        <w:t>Unsure</w:t>
      </w:r>
    </w:p>
    <w:p w14:paraId="3AD1C6AC" w14:textId="50733B9A" w:rsidR="00C21948" w:rsidRDefault="00C21948" w:rsidP="00C21948">
      <w:r>
        <w:t xml:space="preserve">Question </w:t>
      </w:r>
      <w:r w:rsidR="00375AB5">
        <w:t>10</w:t>
      </w:r>
      <w:r>
        <w:t xml:space="preserve">: If No or Unsure, why? </w:t>
      </w:r>
    </w:p>
    <w:p w14:paraId="1CBF7FB7" w14:textId="77777777" w:rsidR="00C21948" w:rsidRDefault="00C21948" w:rsidP="00C21948">
      <w:r>
        <w:t>_______________________________________________________</w:t>
      </w:r>
    </w:p>
    <w:p w14:paraId="067D74EB" w14:textId="15FB1538" w:rsidR="00C21948" w:rsidRDefault="00C21948"/>
    <w:p w14:paraId="06A2B3A1" w14:textId="0F3A7383" w:rsidR="00832CEF" w:rsidRDefault="00832CEF" w:rsidP="00832CEF">
      <w:r>
        <w:t xml:space="preserve">Question </w:t>
      </w:r>
      <w:r w:rsidR="00C21948">
        <w:t>1</w:t>
      </w:r>
      <w:r w:rsidR="00375AB5">
        <w:t>1</w:t>
      </w:r>
      <w:r>
        <w:t xml:space="preserve">: Regarding the interface redesign, how likely are you to enable and use the feature? </w:t>
      </w:r>
    </w:p>
    <w:p w14:paraId="5E5C026C" w14:textId="38A06D05" w:rsidR="00832CEF" w:rsidRDefault="00832CEF" w:rsidP="00832CEF">
      <w:pPr>
        <w:pStyle w:val="ListParagraph"/>
        <w:numPr>
          <w:ilvl w:val="0"/>
          <w:numId w:val="24"/>
        </w:numPr>
      </w:pPr>
      <w:r>
        <w:t>Very frequently - Every workout</w:t>
      </w:r>
    </w:p>
    <w:p w14:paraId="282C41CF" w14:textId="08FBF5E1" w:rsidR="00832CEF" w:rsidRDefault="00832CEF" w:rsidP="00832CEF">
      <w:pPr>
        <w:pStyle w:val="ListParagraph"/>
        <w:numPr>
          <w:ilvl w:val="0"/>
          <w:numId w:val="24"/>
        </w:numPr>
      </w:pPr>
      <w:r>
        <w:t xml:space="preserve">Somewhat frequently – </w:t>
      </w:r>
      <w:r w:rsidR="00545535">
        <w:t>Some</w:t>
      </w:r>
      <w:r>
        <w:t xml:space="preserve"> workouts</w:t>
      </w:r>
    </w:p>
    <w:p w14:paraId="00E07B82" w14:textId="085ACDD3" w:rsidR="00832CEF" w:rsidRDefault="00545535" w:rsidP="00832CEF">
      <w:pPr>
        <w:pStyle w:val="ListParagraph"/>
        <w:numPr>
          <w:ilvl w:val="0"/>
          <w:numId w:val="24"/>
        </w:numPr>
      </w:pPr>
      <w:r>
        <w:t>Rarely – Almost no workouts</w:t>
      </w:r>
    </w:p>
    <w:p w14:paraId="64782A08" w14:textId="7AD0CAA8" w:rsidR="0096481A" w:rsidRPr="00932867" w:rsidRDefault="00545535" w:rsidP="00932867">
      <w:pPr>
        <w:pStyle w:val="ListParagraph"/>
        <w:numPr>
          <w:ilvl w:val="0"/>
          <w:numId w:val="24"/>
        </w:numPr>
      </w:pPr>
      <w:r>
        <w:t>Never – No workout</w:t>
      </w:r>
    </w:p>
    <w:sectPr w:rsidR="0096481A" w:rsidRPr="00932867" w:rsidSect="00641ADD">
      <w:headerReference w:type="even" r:id="rId21"/>
      <w:headerReference w:type="default" r:id="rId22"/>
      <w:footerReference w:type="even" r:id="rId23"/>
      <w:footerReference w:type="default" r:id="rId24"/>
      <w:headerReference w:type="first" r:id="rId25"/>
      <w:footerReference w:type="first" r:id="rId26"/>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5695B" w14:textId="77777777" w:rsidR="003F2459" w:rsidRDefault="003F2459" w:rsidP="00126D77">
      <w:r>
        <w:separator/>
      </w:r>
    </w:p>
  </w:endnote>
  <w:endnote w:type="continuationSeparator" w:id="0">
    <w:p w14:paraId="71EBBABB" w14:textId="77777777" w:rsidR="003F2459" w:rsidRDefault="003F2459"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Minion Pro">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E99D6" w14:textId="77777777" w:rsidR="00BC324F" w:rsidRDefault="00BC32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2121F" w14:textId="77777777" w:rsidR="003F2459" w:rsidRDefault="003F2459" w:rsidP="0060186D">
      <w:pPr>
        <w:spacing w:after="0" w:line="110" w:lineRule="exact"/>
      </w:pPr>
    </w:p>
  </w:footnote>
  <w:footnote w:type="continuationSeparator" w:id="0">
    <w:p w14:paraId="6D79C625" w14:textId="77777777" w:rsidR="003F2459" w:rsidRPr="00BB7AEF" w:rsidRDefault="003F2459" w:rsidP="00BB7AEF">
      <w:pPr>
        <w:spacing w:after="0" w:line="20" w:lineRule="exact"/>
        <w:rPr>
          <w:sz w:val="2"/>
        </w:rPr>
      </w:pPr>
    </w:p>
  </w:footnote>
  <w:footnote w:type="continuationNotice" w:id="1">
    <w:p w14:paraId="46BBE735" w14:textId="77777777" w:rsidR="003F2459" w:rsidRPr="00AE67B5" w:rsidRDefault="003F2459"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FAEE" w14:textId="77777777" w:rsidR="00BC324F" w:rsidRDefault="00BC32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A490A"/>
    <w:multiLevelType w:val="hybridMultilevel"/>
    <w:tmpl w:val="E12AC2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D5AAD"/>
    <w:multiLevelType w:val="hybridMultilevel"/>
    <w:tmpl w:val="4D3204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5396F"/>
    <w:multiLevelType w:val="hybridMultilevel"/>
    <w:tmpl w:val="3E70B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72837"/>
    <w:multiLevelType w:val="multilevel"/>
    <w:tmpl w:val="A1FEFA9E"/>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C9D4CCA"/>
    <w:multiLevelType w:val="hybridMultilevel"/>
    <w:tmpl w:val="1AD24CB4"/>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F2538"/>
    <w:multiLevelType w:val="hybridMultilevel"/>
    <w:tmpl w:val="FBD4784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5A5355"/>
    <w:multiLevelType w:val="hybridMultilevel"/>
    <w:tmpl w:val="442CC6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BE168C3"/>
    <w:multiLevelType w:val="hybridMultilevel"/>
    <w:tmpl w:val="91E208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C366A0"/>
    <w:multiLevelType w:val="hybridMultilevel"/>
    <w:tmpl w:val="AA446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D7EC7"/>
    <w:multiLevelType w:val="hybridMultilevel"/>
    <w:tmpl w:val="BD74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A0F89"/>
    <w:multiLevelType w:val="hybridMultilevel"/>
    <w:tmpl w:val="5C8263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1D3206"/>
    <w:multiLevelType w:val="hybridMultilevel"/>
    <w:tmpl w:val="B95C834C"/>
    <w:lvl w:ilvl="0" w:tplc="CC648F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D65F1"/>
    <w:multiLevelType w:val="hybridMultilevel"/>
    <w:tmpl w:val="04184AB8"/>
    <w:lvl w:ilvl="0" w:tplc="84342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561805"/>
    <w:multiLevelType w:val="hybridMultilevel"/>
    <w:tmpl w:val="7E088F8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6"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BA3707"/>
    <w:multiLevelType w:val="hybridMultilevel"/>
    <w:tmpl w:val="91E208A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1E7008"/>
    <w:multiLevelType w:val="hybridMultilevel"/>
    <w:tmpl w:val="E44CE7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7F7B43"/>
    <w:multiLevelType w:val="hybridMultilevel"/>
    <w:tmpl w:val="FBD478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F21C3B"/>
    <w:multiLevelType w:val="hybridMultilevel"/>
    <w:tmpl w:val="442CC63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6937353B"/>
    <w:multiLevelType w:val="hybridMultilevel"/>
    <w:tmpl w:val="0FAA29EC"/>
    <w:lvl w:ilvl="0" w:tplc="2124D1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202DF0"/>
    <w:multiLevelType w:val="hybridMultilevel"/>
    <w:tmpl w:val="155EFC6A"/>
    <w:lvl w:ilvl="0" w:tplc="E1065A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AF2A2E"/>
    <w:multiLevelType w:val="hybridMultilevel"/>
    <w:tmpl w:val="442CC630"/>
    <w:lvl w:ilvl="0" w:tplc="CC648F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A76AD"/>
    <w:multiLevelType w:val="hybridMultilevel"/>
    <w:tmpl w:val="AB6E39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625602">
    <w:abstractNumId w:val="16"/>
  </w:num>
  <w:num w:numId="2" w16cid:durableId="127553358">
    <w:abstractNumId w:val="3"/>
  </w:num>
  <w:num w:numId="3" w16cid:durableId="1748527473">
    <w:abstractNumId w:val="13"/>
  </w:num>
  <w:num w:numId="4" w16cid:durableId="787507338">
    <w:abstractNumId w:val="11"/>
  </w:num>
  <w:num w:numId="5" w16cid:durableId="532041856">
    <w:abstractNumId w:val="21"/>
  </w:num>
  <w:num w:numId="6" w16cid:durableId="1722707966">
    <w:abstractNumId w:val="14"/>
  </w:num>
  <w:num w:numId="7" w16cid:durableId="1155224089">
    <w:abstractNumId w:val="19"/>
  </w:num>
  <w:num w:numId="8" w16cid:durableId="1687252379">
    <w:abstractNumId w:val="7"/>
  </w:num>
  <w:num w:numId="9" w16cid:durableId="1809665016">
    <w:abstractNumId w:val="0"/>
  </w:num>
  <w:num w:numId="10" w16cid:durableId="608899432">
    <w:abstractNumId w:val="17"/>
  </w:num>
  <w:num w:numId="11" w16cid:durableId="1291321772">
    <w:abstractNumId w:val="18"/>
  </w:num>
  <w:num w:numId="12" w16cid:durableId="1524513859">
    <w:abstractNumId w:val="25"/>
  </w:num>
  <w:num w:numId="13" w16cid:durableId="1241138120">
    <w:abstractNumId w:val="1"/>
  </w:num>
  <w:num w:numId="14" w16cid:durableId="295839315">
    <w:abstractNumId w:val="10"/>
  </w:num>
  <w:num w:numId="15" w16cid:durableId="1491870617">
    <w:abstractNumId w:val="15"/>
  </w:num>
  <w:num w:numId="16" w16cid:durableId="2117863435">
    <w:abstractNumId w:val="8"/>
  </w:num>
  <w:num w:numId="17" w16cid:durableId="320812372">
    <w:abstractNumId w:val="2"/>
  </w:num>
  <w:num w:numId="18" w16cid:durableId="832644099">
    <w:abstractNumId w:val="9"/>
  </w:num>
  <w:num w:numId="19" w16cid:durableId="2105758319">
    <w:abstractNumId w:val="5"/>
  </w:num>
  <w:num w:numId="20" w16cid:durableId="1178734485">
    <w:abstractNumId w:val="23"/>
  </w:num>
  <w:num w:numId="21" w16cid:durableId="1543784863">
    <w:abstractNumId w:val="22"/>
  </w:num>
  <w:num w:numId="22" w16cid:durableId="488182306">
    <w:abstractNumId w:val="24"/>
  </w:num>
  <w:num w:numId="23" w16cid:durableId="710419426">
    <w:abstractNumId w:val="6"/>
  </w:num>
  <w:num w:numId="24" w16cid:durableId="1356032019">
    <w:abstractNumId w:val="12"/>
  </w:num>
  <w:num w:numId="25" w16cid:durableId="1168909477">
    <w:abstractNumId w:val="20"/>
  </w:num>
  <w:num w:numId="26" w16cid:durableId="907614252">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proofState w:spelling="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5661"/>
    <w:rsid w:val="0001758E"/>
    <w:rsid w:val="00020CE7"/>
    <w:rsid w:val="000227CF"/>
    <w:rsid w:val="0002420C"/>
    <w:rsid w:val="00024C65"/>
    <w:rsid w:val="00025C06"/>
    <w:rsid w:val="00025D22"/>
    <w:rsid w:val="00030A1C"/>
    <w:rsid w:val="00030F47"/>
    <w:rsid w:val="00031ACE"/>
    <w:rsid w:val="00031E19"/>
    <w:rsid w:val="000326E2"/>
    <w:rsid w:val="00033B55"/>
    <w:rsid w:val="0004097D"/>
    <w:rsid w:val="00040D56"/>
    <w:rsid w:val="000435DE"/>
    <w:rsid w:val="00043A15"/>
    <w:rsid w:val="00045282"/>
    <w:rsid w:val="000466A6"/>
    <w:rsid w:val="00053A61"/>
    <w:rsid w:val="000576D8"/>
    <w:rsid w:val="00060B34"/>
    <w:rsid w:val="00060DEA"/>
    <w:rsid w:val="000613DF"/>
    <w:rsid w:val="00062881"/>
    <w:rsid w:val="00064626"/>
    <w:rsid w:val="00071F4D"/>
    <w:rsid w:val="000733EC"/>
    <w:rsid w:val="000736BA"/>
    <w:rsid w:val="00074782"/>
    <w:rsid w:val="0007537F"/>
    <w:rsid w:val="00077849"/>
    <w:rsid w:val="000800FC"/>
    <w:rsid w:val="00082AFD"/>
    <w:rsid w:val="00082DC0"/>
    <w:rsid w:val="000837C5"/>
    <w:rsid w:val="00084043"/>
    <w:rsid w:val="000842AF"/>
    <w:rsid w:val="0008560D"/>
    <w:rsid w:val="00091B87"/>
    <w:rsid w:val="00093CFC"/>
    <w:rsid w:val="000A01AF"/>
    <w:rsid w:val="000A32D8"/>
    <w:rsid w:val="000A418D"/>
    <w:rsid w:val="000A4411"/>
    <w:rsid w:val="000A6690"/>
    <w:rsid w:val="000A6C68"/>
    <w:rsid w:val="000B0F0F"/>
    <w:rsid w:val="000B1B4F"/>
    <w:rsid w:val="000B296C"/>
    <w:rsid w:val="000B6003"/>
    <w:rsid w:val="000B6800"/>
    <w:rsid w:val="000C0221"/>
    <w:rsid w:val="000C1B2E"/>
    <w:rsid w:val="000C1C64"/>
    <w:rsid w:val="000C1FDB"/>
    <w:rsid w:val="000C3515"/>
    <w:rsid w:val="000C415F"/>
    <w:rsid w:val="000C4171"/>
    <w:rsid w:val="000C4384"/>
    <w:rsid w:val="000C486C"/>
    <w:rsid w:val="000C4D8C"/>
    <w:rsid w:val="000C5000"/>
    <w:rsid w:val="000C5174"/>
    <w:rsid w:val="000D1C05"/>
    <w:rsid w:val="000D230A"/>
    <w:rsid w:val="000D24B3"/>
    <w:rsid w:val="000D25CE"/>
    <w:rsid w:val="000D4A75"/>
    <w:rsid w:val="000D6A8A"/>
    <w:rsid w:val="000E1BD8"/>
    <w:rsid w:val="000E2391"/>
    <w:rsid w:val="000E4B49"/>
    <w:rsid w:val="000F251E"/>
    <w:rsid w:val="000F35AC"/>
    <w:rsid w:val="000F5ACE"/>
    <w:rsid w:val="000F6C8C"/>
    <w:rsid w:val="000F7B15"/>
    <w:rsid w:val="000F7DA0"/>
    <w:rsid w:val="00100547"/>
    <w:rsid w:val="001026FF"/>
    <w:rsid w:val="0010517C"/>
    <w:rsid w:val="00106BC3"/>
    <w:rsid w:val="0011139F"/>
    <w:rsid w:val="00117ECF"/>
    <w:rsid w:val="00121031"/>
    <w:rsid w:val="001226B8"/>
    <w:rsid w:val="001227A5"/>
    <w:rsid w:val="00124EC2"/>
    <w:rsid w:val="00126D77"/>
    <w:rsid w:val="00132FF3"/>
    <w:rsid w:val="00135B1D"/>
    <w:rsid w:val="00135E28"/>
    <w:rsid w:val="001366F3"/>
    <w:rsid w:val="00141B95"/>
    <w:rsid w:val="0014491D"/>
    <w:rsid w:val="001468F9"/>
    <w:rsid w:val="0014733E"/>
    <w:rsid w:val="00150453"/>
    <w:rsid w:val="001508F7"/>
    <w:rsid w:val="00151FB5"/>
    <w:rsid w:val="00155D9A"/>
    <w:rsid w:val="00156CD0"/>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23F2"/>
    <w:rsid w:val="00193F58"/>
    <w:rsid w:val="001942D7"/>
    <w:rsid w:val="00194787"/>
    <w:rsid w:val="001A06A7"/>
    <w:rsid w:val="001A10F2"/>
    <w:rsid w:val="001A1AB8"/>
    <w:rsid w:val="001A228E"/>
    <w:rsid w:val="001A4533"/>
    <w:rsid w:val="001A48DF"/>
    <w:rsid w:val="001A657B"/>
    <w:rsid w:val="001B415A"/>
    <w:rsid w:val="001B681E"/>
    <w:rsid w:val="001C00F6"/>
    <w:rsid w:val="001C3AE2"/>
    <w:rsid w:val="001C5252"/>
    <w:rsid w:val="001C52FB"/>
    <w:rsid w:val="001C60A6"/>
    <w:rsid w:val="001C737D"/>
    <w:rsid w:val="001C7DFD"/>
    <w:rsid w:val="001C7E2A"/>
    <w:rsid w:val="001D2B7D"/>
    <w:rsid w:val="001D76B8"/>
    <w:rsid w:val="001D7DCD"/>
    <w:rsid w:val="001E0F5D"/>
    <w:rsid w:val="001E21C6"/>
    <w:rsid w:val="001E265E"/>
    <w:rsid w:val="001E2A54"/>
    <w:rsid w:val="001E30C7"/>
    <w:rsid w:val="001E3DF2"/>
    <w:rsid w:val="001E514F"/>
    <w:rsid w:val="001E5670"/>
    <w:rsid w:val="001E56D1"/>
    <w:rsid w:val="001E5E5E"/>
    <w:rsid w:val="001F07CB"/>
    <w:rsid w:val="001F1496"/>
    <w:rsid w:val="001F1E50"/>
    <w:rsid w:val="001F4393"/>
    <w:rsid w:val="001F4AFC"/>
    <w:rsid w:val="001F5005"/>
    <w:rsid w:val="001F5AFD"/>
    <w:rsid w:val="00201B3C"/>
    <w:rsid w:val="00203DBD"/>
    <w:rsid w:val="002052ED"/>
    <w:rsid w:val="00205FE2"/>
    <w:rsid w:val="00206ACA"/>
    <w:rsid w:val="002104DE"/>
    <w:rsid w:val="002109C8"/>
    <w:rsid w:val="002132E3"/>
    <w:rsid w:val="00213DBE"/>
    <w:rsid w:val="00215192"/>
    <w:rsid w:val="0022085A"/>
    <w:rsid w:val="00223D65"/>
    <w:rsid w:val="0022524E"/>
    <w:rsid w:val="00226450"/>
    <w:rsid w:val="0022738A"/>
    <w:rsid w:val="00227B52"/>
    <w:rsid w:val="00235DD3"/>
    <w:rsid w:val="00236BE1"/>
    <w:rsid w:val="0024142B"/>
    <w:rsid w:val="002418FE"/>
    <w:rsid w:val="00244C89"/>
    <w:rsid w:val="00244DA3"/>
    <w:rsid w:val="002505C7"/>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2BDE"/>
    <w:rsid w:val="00293BC0"/>
    <w:rsid w:val="002948EC"/>
    <w:rsid w:val="0029645B"/>
    <w:rsid w:val="00297585"/>
    <w:rsid w:val="002A09D4"/>
    <w:rsid w:val="002A1142"/>
    <w:rsid w:val="002A346E"/>
    <w:rsid w:val="002B0C4B"/>
    <w:rsid w:val="002B12C9"/>
    <w:rsid w:val="002B1C35"/>
    <w:rsid w:val="002B2730"/>
    <w:rsid w:val="002B63CA"/>
    <w:rsid w:val="002B64D6"/>
    <w:rsid w:val="002B7FCB"/>
    <w:rsid w:val="002C10B1"/>
    <w:rsid w:val="002C1730"/>
    <w:rsid w:val="002C231C"/>
    <w:rsid w:val="002C2EA0"/>
    <w:rsid w:val="002C6457"/>
    <w:rsid w:val="002D5B6B"/>
    <w:rsid w:val="002D5C69"/>
    <w:rsid w:val="002D71BC"/>
    <w:rsid w:val="002E20C6"/>
    <w:rsid w:val="002E3618"/>
    <w:rsid w:val="002E3F1B"/>
    <w:rsid w:val="002E47E0"/>
    <w:rsid w:val="002E486D"/>
    <w:rsid w:val="002F08CB"/>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258"/>
    <w:rsid w:val="0031675A"/>
    <w:rsid w:val="00317D72"/>
    <w:rsid w:val="003208FB"/>
    <w:rsid w:val="00320984"/>
    <w:rsid w:val="003216B3"/>
    <w:rsid w:val="003259C7"/>
    <w:rsid w:val="00326A4F"/>
    <w:rsid w:val="00327186"/>
    <w:rsid w:val="00332735"/>
    <w:rsid w:val="003367F4"/>
    <w:rsid w:val="00340B08"/>
    <w:rsid w:val="00351C5A"/>
    <w:rsid w:val="00353B50"/>
    <w:rsid w:val="00356F39"/>
    <w:rsid w:val="00360939"/>
    <w:rsid w:val="00361865"/>
    <w:rsid w:val="00361A3E"/>
    <w:rsid w:val="003624C8"/>
    <w:rsid w:val="00366883"/>
    <w:rsid w:val="00366B2D"/>
    <w:rsid w:val="00370DCB"/>
    <w:rsid w:val="00370F79"/>
    <w:rsid w:val="00373528"/>
    <w:rsid w:val="00373663"/>
    <w:rsid w:val="00373A3F"/>
    <w:rsid w:val="0037558A"/>
    <w:rsid w:val="00375AB5"/>
    <w:rsid w:val="00375FF8"/>
    <w:rsid w:val="00380D4D"/>
    <w:rsid w:val="00381A43"/>
    <w:rsid w:val="003825F5"/>
    <w:rsid w:val="00383338"/>
    <w:rsid w:val="00385791"/>
    <w:rsid w:val="00385D86"/>
    <w:rsid w:val="00390FA2"/>
    <w:rsid w:val="00393BED"/>
    <w:rsid w:val="00394516"/>
    <w:rsid w:val="00394E3E"/>
    <w:rsid w:val="003961A6"/>
    <w:rsid w:val="003A2134"/>
    <w:rsid w:val="003A46EA"/>
    <w:rsid w:val="003A4970"/>
    <w:rsid w:val="003A62EB"/>
    <w:rsid w:val="003A7D06"/>
    <w:rsid w:val="003B0B8B"/>
    <w:rsid w:val="003B0B98"/>
    <w:rsid w:val="003B4A52"/>
    <w:rsid w:val="003B5280"/>
    <w:rsid w:val="003B7F2C"/>
    <w:rsid w:val="003C0BD8"/>
    <w:rsid w:val="003C2E77"/>
    <w:rsid w:val="003C3139"/>
    <w:rsid w:val="003C529A"/>
    <w:rsid w:val="003C5D21"/>
    <w:rsid w:val="003D0ED4"/>
    <w:rsid w:val="003D4BFE"/>
    <w:rsid w:val="003D6955"/>
    <w:rsid w:val="003D6F12"/>
    <w:rsid w:val="003E098F"/>
    <w:rsid w:val="003E21C6"/>
    <w:rsid w:val="003E687F"/>
    <w:rsid w:val="003E7050"/>
    <w:rsid w:val="003E778C"/>
    <w:rsid w:val="003F106D"/>
    <w:rsid w:val="003F2459"/>
    <w:rsid w:val="003F732E"/>
    <w:rsid w:val="003F7B8C"/>
    <w:rsid w:val="004027C6"/>
    <w:rsid w:val="00405634"/>
    <w:rsid w:val="00407341"/>
    <w:rsid w:val="004075D5"/>
    <w:rsid w:val="004078D4"/>
    <w:rsid w:val="00411083"/>
    <w:rsid w:val="004132B8"/>
    <w:rsid w:val="0041391B"/>
    <w:rsid w:val="004156C8"/>
    <w:rsid w:val="00417F0E"/>
    <w:rsid w:val="00422A19"/>
    <w:rsid w:val="00422BCE"/>
    <w:rsid w:val="004231B7"/>
    <w:rsid w:val="0042382D"/>
    <w:rsid w:val="004248B1"/>
    <w:rsid w:val="00424A23"/>
    <w:rsid w:val="00425FB1"/>
    <w:rsid w:val="00426676"/>
    <w:rsid w:val="0043014A"/>
    <w:rsid w:val="0043030F"/>
    <w:rsid w:val="0043107E"/>
    <w:rsid w:val="004312E4"/>
    <w:rsid w:val="00434B38"/>
    <w:rsid w:val="00440C90"/>
    <w:rsid w:val="00443D14"/>
    <w:rsid w:val="0044706C"/>
    <w:rsid w:val="00450874"/>
    <w:rsid w:val="004508B1"/>
    <w:rsid w:val="00451B4A"/>
    <w:rsid w:val="0045390F"/>
    <w:rsid w:val="00455400"/>
    <w:rsid w:val="0045755B"/>
    <w:rsid w:val="00460451"/>
    <w:rsid w:val="00463D6D"/>
    <w:rsid w:val="00464893"/>
    <w:rsid w:val="004676C6"/>
    <w:rsid w:val="00470D9A"/>
    <w:rsid w:val="00471060"/>
    <w:rsid w:val="0047173B"/>
    <w:rsid w:val="00472536"/>
    <w:rsid w:val="004757F8"/>
    <w:rsid w:val="004771C4"/>
    <w:rsid w:val="004828E3"/>
    <w:rsid w:val="004838FC"/>
    <w:rsid w:val="004850FD"/>
    <w:rsid w:val="00491C67"/>
    <w:rsid w:val="0049249F"/>
    <w:rsid w:val="00492688"/>
    <w:rsid w:val="004939A8"/>
    <w:rsid w:val="00493F27"/>
    <w:rsid w:val="004948E5"/>
    <w:rsid w:val="00495608"/>
    <w:rsid w:val="004A11B2"/>
    <w:rsid w:val="004A25C9"/>
    <w:rsid w:val="004A3AA8"/>
    <w:rsid w:val="004A3E87"/>
    <w:rsid w:val="004A49BA"/>
    <w:rsid w:val="004A57FD"/>
    <w:rsid w:val="004A639B"/>
    <w:rsid w:val="004B0181"/>
    <w:rsid w:val="004B0960"/>
    <w:rsid w:val="004B1B29"/>
    <w:rsid w:val="004B2D19"/>
    <w:rsid w:val="004B3883"/>
    <w:rsid w:val="004B75CF"/>
    <w:rsid w:val="004C1500"/>
    <w:rsid w:val="004C7019"/>
    <w:rsid w:val="004E725D"/>
    <w:rsid w:val="004F0C8B"/>
    <w:rsid w:val="004F1BD0"/>
    <w:rsid w:val="004F2849"/>
    <w:rsid w:val="004F44B3"/>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26459"/>
    <w:rsid w:val="005302E1"/>
    <w:rsid w:val="005304FB"/>
    <w:rsid w:val="00530A9C"/>
    <w:rsid w:val="00531346"/>
    <w:rsid w:val="00531C40"/>
    <w:rsid w:val="0053288B"/>
    <w:rsid w:val="005332DA"/>
    <w:rsid w:val="00533323"/>
    <w:rsid w:val="005351A8"/>
    <w:rsid w:val="005369E2"/>
    <w:rsid w:val="0054029E"/>
    <w:rsid w:val="005436CB"/>
    <w:rsid w:val="00544939"/>
    <w:rsid w:val="00545535"/>
    <w:rsid w:val="00547E40"/>
    <w:rsid w:val="0055158D"/>
    <w:rsid w:val="0055510F"/>
    <w:rsid w:val="005568AA"/>
    <w:rsid w:val="00556A31"/>
    <w:rsid w:val="00560E4C"/>
    <w:rsid w:val="00560F13"/>
    <w:rsid w:val="00564E59"/>
    <w:rsid w:val="005704B7"/>
    <w:rsid w:val="005710B4"/>
    <w:rsid w:val="00571AF4"/>
    <w:rsid w:val="00572228"/>
    <w:rsid w:val="00572C26"/>
    <w:rsid w:val="00573057"/>
    <w:rsid w:val="00574BFB"/>
    <w:rsid w:val="00575049"/>
    <w:rsid w:val="0058014E"/>
    <w:rsid w:val="00580D8A"/>
    <w:rsid w:val="00582118"/>
    <w:rsid w:val="00582BEA"/>
    <w:rsid w:val="005838F8"/>
    <w:rsid w:val="00585205"/>
    <w:rsid w:val="005946D4"/>
    <w:rsid w:val="0059530D"/>
    <w:rsid w:val="005961B9"/>
    <w:rsid w:val="00596581"/>
    <w:rsid w:val="00597142"/>
    <w:rsid w:val="005A0F6B"/>
    <w:rsid w:val="005A67C5"/>
    <w:rsid w:val="005A757A"/>
    <w:rsid w:val="005B0A9F"/>
    <w:rsid w:val="005B29C4"/>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5F7130"/>
    <w:rsid w:val="00600512"/>
    <w:rsid w:val="0060098C"/>
    <w:rsid w:val="0060186D"/>
    <w:rsid w:val="00601AF3"/>
    <w:rsid w:val="00602276"/>
    <w:rsid w:val="00603580"/>
    <w:rsid w:val="006038FC"/>
    <w:rsid w:val="0060451B"/>
    <w:rsid w:val="00604BAA"/>
    <w:rsid w:val="0060759C"/>
    <w:rsid w:val="006078B1"/>
    <w:rsid w:val="00610FD9"/>
    <w:rsid w:val="00611EDA"/>
    <w:rsid w:val="00613F6B"/>
    <w:rsid w:val="006145BC"/>
    <w:rsid w:val="0062248D"/>
    <w:rsid w:val="006239DF"/>
    <w:rsid w:val="00623CC4"/>
    <w:rsid w:val="00624AF0"/>
    <w:rsid w:val="0062657D"/>
    <w:rsid w:val="00627A0B"/>
    <w:rsid w:val="00631C61"/>
    <w:rsid w:val="00633795"/>
    <w:rsid w:val="00633FF5"/>
    <w:rsid w:val="00635310"/>
    <w:rsid w:val="0063703D"/>
    <w:rsid w:val="006403FC"/>
    <w:rsid w:val="00641ADD"/>
    <w:rsid w:val="00645E4C"/>
    <w:rsid w:val="00647F1D"/>
    <w:rsid w:val="00651848"/>
    <w:rsid w:val="0065221C"/>
    <w:rsid w:val="00652FE8"/>
    <w:rsid w:val="006542D6"/>
    <w:rsid w:val="00656180"/>
    <w:rsid w:val="00656EF8"/>
    <w:rsid w:val="00661942"/>
    <w:rsid w:val="00661E5A"/>
    <w:rsid w:val="00663691"/>
    <w:rsid w:val="00663701"/>
    <w:rsid w:val="006650DC"/>
    <w:rsid w:val="006666B5"/>
    <w:rsid w:val="00670915"/>
    <w:rsid w:val="00671B18"/>
    <w:rsid w:val="0067327C"/>
    <w:rsid w:val="00674519"/>
    <w:rsid w:val="00674DBB"/>
    <w:rsid w:val="00681B94"/>
    <w:rsid w:val="006833E5"/>
    <w:rsid w:val="00684943"/>
    <w:rsid w:val="006854EC"/>
    <w:rsid w:val="00685DB6"/>
    <w:rsid w:val="0068600F"/>
    <w:rsid w:val="006878DF"/>
    <w:rsid w:val="006A124A"/>
    <w:rsid w:val="006A3962"/>
    <w:rsid w:val="006A46B2"/>
    <w:rsid w:val="006A4963"/>
    <w:rsid w:val="006A5CC2"/>
    <w:rsid w:val="006B23E0"/>
    <w:rsid w:val="006B3471"/>
    <w:rsid w:val="006B469E"/>
    <w:rsid w:val="006B7398"/>
    <w:rsid w:val="006B7CA6"/>
    <w:rsid w:val="006C0765"/>
    <w:rsid w:val="006C0B1F"/>
    <w:rsid w:val="006C1FEE"/>
    <w:rsid w:val="006C500F"/>
    <w:rsid w:val="006C73E0"/>
    <w:rsid w:val="006D18DA"/>
    <w:rsid w:val="006D1904"/>
    <w:rsid w:val="006D2120"/>
    <w:rsid w:val="006D3558"/>
    <w:rsid w:val="006D6EA5"/>
    <w:rsid w:val="006D7E6A"/>
    <w:rsid w:val="006E2CDA"/>
    <w:rsid w:val="006E6FF9"/>
    <w:rsid w:val="006E742D"/>
    <w:rsid w:val="006F6F00"/>
    <w:rsid w:val="007008BF"/>
    <w:rsid w:val="0070371B"/>
    <w:rsid w:val="00703884"/>
    <w:rsid w:val="0070506F"/>
    <w:rsid w:val="0070617C"/>
    <w:rsid w:val="007070F0"/>
    <w:rsid w:val="007154B3"/>
    <w:rsid w:val="00716A64"/>
    <w:rsid w:val="00716B37"/>
    <w:rsid w:val="0071719B"/>
    <w:rsid w:val="007173A1"/>
    <w:rsid w:val="007174D7"/>
    <w:rsid w:val="00722529"/>
    <w:rsid w:val="00723076"/>
    <w:rsid w:val="00723246"/>
    <w:rsid w:val="00723B25"/>
    <w:rsid w:val="00724411"/>
    <w:rsid w:val="00727D87"/>
    <w:rsid w:val="007338C9"/>
    <w:rsid w:val="007361B1"/>
    <w:rsid w:val="00742763"/>
    <w:rsid w:val="007457C2"/>
    <w:rsid w:val="007462DF"/>
    <w:rsid w:val="0074700A"/>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5F7C"/>
    <w:rsid w:val="007776CD"/>
    <w:rsid w:val="00780050"/>
    <w:rsid w:val="0078111A"/>
    <w:rsid w:val="00783A6E"/>
    <w:rsid w:val="00784B78"/>
    <w:rsid w:val="00786AA8"/>
    <w:rsid w:val="007878D4"/>
    <w:rsid w:val="007A02B8"/>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4BB8"/>
    <w:rsid w:val="007C5EC0"/>
    <w:rsid w:val="007C7506"/>
    <w:rsid w:val="007D1EA5"/>
    <w:rsid w:val="007D5DB3"/>
    <w:rsid w:val="007D6668"/>
    <w:rsid w:val="007D6D53"/>
    <w:rsid w:val="007F4A49"/>
    <w:rsid w:val="007F6D17"/>
    <w:rsid w:val="007F6F9E"/>
    <w:rsid w:val="00803498"/>
    <w:rsid w:val="00805D71"/>
    <w:rsid w:val="0080655F"/>
    <w:rsid w:val="008065ED"/>
    <w:rsid w:val="008079BE"/>
    <w:rsid w:val="00811031"/>
    <w:rsid w:val="00813FA9"/>
    <w:rsid w:val="00814B73"/>
    <w:rsid w:val="008160F6"/>
    <w:rsid w:val="00817430"/>
    <w:rsid w:val="00820355"/>
    <w:rsid w:val="00822CA9"/>
    <w:rsid w:val="00823FFC"/>
    <w:rsid w:val="00824049"/>
    <w:rsid w:val="008258A5"/>
    <w:rsid w:val="008259A9"/>
    <w:rsid w:val="00825DD2"/>
    <w:rsid w:val="008279E3"/>
    <w:rsid w:val="0083055C"/>
    <w:rsid w:val="00831C5D"/>
    <w:rsid w:val="00832B1C"/>
    <w:rsid w:val="00832CEF"/>
    <w:rsid w:val="00833BFD"/>
    <w:rsid w:val="00841265"/>
    <w:rsid w:val="008435D8"/>
    <w:rsid w:val="00843C57"/>
    <w:rsid w:val="008473FD"/>
    <w:rsid w:val="00847761"/>
    <w:rsid w:val="00851223"/>
    <w:rsid w:val="0085378C"/>
    <w:rsid w:val="008547BE"/>
    <w:rsid w:val="00854A8E"/>
    <w:rsid w:val="00856868"/>
    <w:rsid w:val="008568A3"/>
    <w:rsid w:val="00860227"/>
    <w:rsid w:val="00860A57"/>
    <w:rsid w:val="00865103"/>
    <w:rsid w:val="008673FB"/>
    <w:rsid w:val="00871BA5"/>
    <w:rsid w:val="008729F9"/>
    <w:rsid w:val="0088014F"/>
    <w:rsid w:val="00880F0A"/>
    <w:rsid w:val="00881D0B"/>
    <w:rsid w:val="00882604"/>
    <w:rsid w:val="008839E3"/>
    <w:rsid w:val="008864B6"/>
    <w:rsid w:val="008878F4"/>
    <w:rsid w:val="0089007B"/>
    <w:rsid w:val="00890D43"/>
    <w:rsid w:val="008965FE"/>
    <w:rsid w:val="008A08BD"/>
    <w:rsid w:val="008A2DCF"/>
    <w:rsid w:val="008A6332"/>
    <w:rsid w:val="008A7193"/>
    <w:rsid w:val="008A7209"/>
    <w:rsid w:val="008B1116"/>
    <w:rsid w:val="008B117D"/>
    <w:rsid w:val="008B26C9"/>
    <w:rsid w:val="008B54EB"/>
    <w:rsid w:val="008B5CD6"/>
    <w:rsid w:val="008B7119"/>
    <w:rsid w:val="008C10D9"/>
    <w:rsid w:val="008C5A8F"/>
    <w:rsid w:val="008C771E"/>
    <w:rsid w:val="008D1678"/>
    <w:rsid w:val="008D2D0A"/>
    <w:rsid w:val="008D4A94"/>
    <w:rsid w:val="008D4C91"/>
    <w:rsid w:val="008D516F"/>
    <w:rsid w:val="008D529D"/>
    <w:rsid w:val="008D5F44"/>
    <w:rsid w:val="008D5FC0"/>
    <w:rsid w:val="008E10D4"/>
    <w:rsid w:val="008E6076"/>
    <w:rsid w:val="008E60B3"/>
    <w:rsid w:val="008E6C35"/>
    <w:rsid w:val="008E72DC"/>
    <w:rsid w:val="008E7428"/>
    <w:rsid w:val="008F21AF"/>
    <w:rsid w:val="008F39A4"/>
    <w:rsid w:val="008F3E2C"/>
    <w:rsid w:val="008F49F9"/>
    <w:rsid w:val="008F5E34"/>
    <w:rsid w:val="008F5F83"/>
    <w:rsid w:val="00900DF3"/>
    <w:rsid w:val="009022A2"/>
    <w:rsid w:val="009023D1"/>
    <w:rsid w:val="00902FC4"/>
    <w:rsid w:val="00905E9C"/>
    <w:rsid w:val="00907467"/>
    <w:rsid w:val="009141E9"/>
    <w:rsid w:val="009239B2"/>
    <w:rsid w:val="00925331"/>
    <w:rsid w:val="00927C2B"/>
    <w:rsid w:val="009322EE"/>
    <w:rsid w:val="00932867"/>
    <w:rsid w:val="00933342"/>
    <w:rsid w:val="00941BF5"/>
    <w:rsid w:val="009431E6"/>
    <w:rsid w:val="00945607"/>
    <w:rsid w:val="00946794"/>
    <w:rsid w:val="00947290"/>
    <w:rsid w:val="009476F0"/>
    <w:rsid w:val="0095024D"/>
    <w:rsid w:val="00951C77"/>
    <w:rsid w:val="009540A3"/>
    <w:rsid w:val="00956BD3"/>
    <w:rsid w:val="00957B31"/>
    <w:rsid w:val="00957FDD"/>
    <w:rsid w:val="00960205"/>
    <w:rsid w:val="0096250C"/>
    <w:rsid w:val="00964083"/>
    <w:rsid w:val="00964171"/>
    <w:rsid w:val="0096481A"/>
    <w:rsid w:val="009703B6"/>
    <w:rsid w:val="00971F12"/>
    <w:rsid w:val="0097462D"/>
    <w:rsid w:val="009747B0"/>
    <w:rsid w:val="00975C05"/>
    <w:rsid w:val="009766B9"/>
    <w:rsid w:val="0097689C"/>
    <w:rsid w:val="0098045E"/>
    <w:rsid w:val="009827C3"/>
    <w:rsid w:val="009832DD"/>
    <w:rsid w:val="0099108D"/>
    <w:rsid w:val="00993B55"/>
    <w:rsid w:val="00994583"/>
    <w:rsid w:val="009947FE"/>
    <w:rsid w:val="00994B2F"/>
    <w:rsid w:val="009A0588"/>
    <w:rsid w:val="009A2E02"/>
    <w:rsid w:val="009A3B1C"/>
    <w:rsid w:val="009A5B14"/>
    <w:rsid w:val="009A7827"/>
    <w:rsid w:val="009B0151"/>
    <w:rsid w:val="009B6743"/>
    <w:rsid w:val="009B7A17"/>
    <w:rsid w:val="009C1A53"/>
    <w:rsid w:val="009C216A"/>
    <w:rsid w:val="009C282D"/>
    <w:rsid w:val="009C2A4D"/>
    <w:rsid w:val="009C4542"/>
    <w:rsid w:val="009C497F"/>
    <w:rsid w:val="009C514C"/>
    <w:rsid w:val="009D06F1"/>
    <w:rsid w:val="009D22F3"/>
    <w:rsid w:val="009D4549"/>
    <w:rsid w:val="009D4DAC"/>
    <w:rsid w:val="009D4EEF"/>
    <w:rsid w:val="009D51D1"/>
    <w:rsid w:val="009D758D"/>
    <w:rsid w:val="009E2C14"/>
    <w:rsid w:val="009E2F1C"/>
    <w:rsid w:val="009E51CE"/>
    <w:rsid w:val="009E574D"/>
    <w:rsid w:val="009E646C"/>
    <w:rsid w:val="009E73D3"/>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4BF1"/>
    <w:rsid w:val="00A46351"/>
    <w:rsid w:val="00A5492D"/>
    <w:rsid w:val="00A553C4"/>
    <w:rsid w:val="00A572E3"/>
    <w:rsid w:val="00A619FB"/>
    <w:rsid w:val="00A62E52"/>
    <w:rsid w:val="00A66338"/>
    <w:rsid w:val="00A66B78"/>
    <w:rsid w:val="00A7047E"/>
    <w:rsid w:val="00A72355"/>
    <w:rsid w:val="00A727E6"/>
    <w:rsid w:val="00A747A0"/>
    <w:rsid w:val="00A74BC6"/>
    <w:rsid w:val="00A75197"/>
    <w:rsid w:val="00A8026B"/>
    <w:rsid w:val="00A803A4"/>
    <w:rsid w:val="00A82DE6"/>
    <w:rsid w:val="00A82ECA"/>
    <w:rsid w:val="00A849E6"/>
    <w:rsid w:val="00A86465"/>
    <w:rsid w:val="00A87502"/>
    <w:rsid w:val="00A9001A"/>
    <w:rsid w:val="00A90791"/>
    <w:rsid w:val="00AA2587"/>
    <w:rsid w:val="00AA2F32"/>
    <w:rsid w:val="00AA31C2"/>
    <w:rsid w:val="00AA3DE4"/>
    <w:rsid w:val="00AA7119"/>
    <w:rsid w:val="00AA79B2"/>
    <w:rsid w:val="00AB0875"/>
    <w:rsid w:val="00AB2035"/>
    <w:rsid w:val="00AB3C0D"/>
    <w:rsid w:val="00AB4DC8"/>
    <w:rsid w:val="00AB5C5E"/>
    <w:rsid w:val="00AC1278"/>
    <w:rsid w:val="00AC329D"/>
    <w:rsid w:val="00AC47DB"/>
    <w:rsid w:val="00AC6A95"/>
    <w:rsid w:val="00AC6E0B"/>
    <w:rsid w:val="00AC76AD"/>
    <w:rsid w:val="00AE0D65"/>
    <w:rsid w:val="00AE1DC3"/>
    <w:rsid w:val="00AE3474"/>
    <w:rsid w:val="00AE3E19"/>
    <w:rsid w:val="00AE5667"/>
    <w:rsid w:val="00AE57E1"/>
    <w:rsid w:val="00AE67B5"/>
    <w:rsid w:val="00AE67D0"/>
    <w:rsid w:val="00AE6807"/>
    <w:rsid w:val="00AE750F"/>
    <w:rsid w:val="00AF270E"/>
    <w:rsid w:val="00AF51C9"/>
    <w:rsid w:val="00AF601A"/>
    <w:rsid w:val="00B031E6"/>
    <w:rsid w:val="00B04A10"/>
    <w:rsid w:val="00B0786D"/>
    <w:rsid w:val="00B127CB"/>
    <w:rsid w:val="00B13B22"/>
    <w:rsid w:val="00B1611A"/>
    <w:rsid w:val="00B16C49"/>
    <w:rsid w:val="00B170AF"/>
    <w:rsid w:val="00B218AF"/>
    <w:rsid w:val="00B23830"/>
    <w:rsid w:val="00B247B4"/>
    <w:rsid w:val="00B308FD"/>
    <w:rsid w:val="00B33389"/>
    <w:rsid w:val="00B36AE5"/>
    <w:rsid w:val="00B40174"/>
    <w:rsid w:val="00B416DC"/>
    <w:rsid w:val="00B4491E"/>
    <w:rsid w:val="00B52F0F"/>
    <w:rsid w:val="00B53F17"/>
    <w:rsid w:val="00B54CBB"/>
    <w:rsid w:val="00B632FF"/>
    <w:rsid w:val="00B651F2"/>
    <w:rsid w:val="00B65552"/>
    <w:rsid w:val="00B67D2F"/>
    <w:rsid w:val="00B75889"/>
    <w:rsid w:val="00B76173"/>
    <w:rsid w:val="00B805F8"/>
    <w:rsid w:val="00B80F47"/>
    <w:rsid w:val="00B83D7C"/>
    <w:rsid w:val="00B872B9"/>
    <w:rsid w:val="00B873A7"/>
    <w:rsid w:val="00B906F7"/>
    <w:rsid w:val="00B907B1"/>
    <w:rsid w:val="00B9450C"/>
    <w:rsid w:val="00B947E2"/>
    <w:rsid w:val="00B95AEF"/>
    <w:rsid w:val="00B96FDF"/>
    <w:rsid w:val="00B974BC"/>
    <w:rsid w:val="00B97B5B"/>
    <w:rsid w:val="00BA1B91"/>
    <w:rsid w:val="00BA1E90"/>
    <w:rsid w:val="00BA38E1"/>
    <w:rsid w:val="00BA7630"/>
    <w:rsid w:val="00BA7C6F"/>
    <w:rsid w:val="00BB7AEF"/>
    <w:rsid w:val="00BC324F"/>
    <w:rsid w:val="00BC3D73"/>
    <w:rsid w:val="00BC3EEF"/>
    <w:rsid w:val="00BC466F"/>
    <w:rsid w:val="00BC527D"/>
    <w:rsid w:val="00BC6DDA"/>
    <w:rsid w:val="00BC6F36"/>
    <w:rsid w:val="00BC73BD"/>
    <w:rsid w:val="00BC745E"/>
    <w:rsid w:val="00BD00E1"/>
    <w:rsid w:val="00BD208F"/>
    <w:rsid w:val="00BD2B48"/>
    <w:rsid w:val="00BD41ED"/>
    <w:rsid w:val="00BD4F0C"/>
    <w:rsid w:val="00BD57A2"/>
    <w:rsid w:val="00BD5831"/>
    <w:rsid w:val="00BD5911"/>
    <w:rsid w:val="00BD5E30"/>
    <w:rsid w:val="00BD5E4D"/>
    <w:rsid w:val="00BD6C29"/>
    <w:rsid w:val="00BD7F06"/>
    <w:rsid w:val="00BE18EF"/>
    <w:rsid w:val="00BE2770"/>
    <w:rsid w:val="00BE415C"/>
    <w:rsid w:val="00BE58DF"/>
    <w:rsid w:val="00BF0817"/>
    <w:rsid w:val="00BF0E98"/>
    <w:rsid w:val="00BF5004"/>
    <w:rsid w:val="00BF51B0"/>
    <w:rsid w:val="00BF6A6F"/>
    <w:rsid w:val="00BF724F"/>
    <w:rsid w:val="00C0044A"/>
    <w:rsid w:val="00C01579"/>
    <w:rsid w:val="00C01F6D"/>
    <w:rsid w:val="00C021AF"/>
    <w:rsid w:val="00C02835"/>
    <w:rsid w:val="00C030C3"/>
    <w:rsid w:val="00C07485"/>
    <w:rsid w:val="00C078BF"/>
    <w:rsid w:val="00C1381F"/>
    <w:rsid w:val="00C15B38"/>
    <w:rsid w:val="00C15F76"/>
    <w:rsid w:val="00C17F69"/>
    <w:rsid w:val="00C20B3A"/>
    <w:rsid w:val="00C21948"/>
    <w:rsid w:val="00C23142"/>
    <w:rsid w:val="00C27E30"/>
    <w:rsid w:val="00C31BDB"/>
    <w:rsid w:val="00C32823"/>
    <w:rsid w:val="00C33CBD"/>
    <w:rsid w:val="00C34925"/>
    <w:rsid w:val="00C370AB"/>
    <w:rsid w:val="00C42036"/>
    <w:rsid w:val="00C440FC"/>
    <w:rsid w:val="00C47E18"/>
    <w:rsid w:val="00C502CC"/>
    <w:rsid w:val="00C536EA"/>
    <w:rsid w:val="00C53A66"/>
    <w:rsid w:val="00C53D78"/>
    <w:rsid w:val="00C54D3D"/>
    <w:rsid w:val="00C60FEB"/>
    <w:rsid w:val="00C6114B"/>
    <w:rsid w:val="00C627DD"/>
    <w:rsid w:val="00C6496F"/>
    <w:rsid w:val="00C65766"/>
    <w:rsid w:val="00C65FD8"/>
    <w:rsid w:val="00C67614"/>
    <w:rsid w:val="00C707E0"/>
    <w:rsid w:val="00C70978"/>
    <w:rsid w:val="00C717B2"/>
    <w:rsid w:val="00C723D1"/>
    <w:rsid w:val="00C747D7"/>
    <w:rsid w:val="00C77125"/>
    <w:rsid w:val="00C77715"/>
    <w:rsid w:val="00C8256C"/>
    <w:rsid w:val="00C86398"/>
    <w:rsid w:val="00C87192"/>
    <w:rsid w:val="00C91FB9"/>
    <w:rsid w:val="00C93659"/>
    <w:rsid w:val="00C958E5"/>
    <w:rsid w:val="00C95EE0"/>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2E21"/>
    <w:rsid w:val="00CF3A89"/>
    <w:rsid w:val="00CF3D13"/>
    <w:rsid w:val="00CF4FF0"/>
    <w:rsid w:val="00CF7F58"/>
    <w:rsid w:val="00D01445"/>
    <w:rsid w:val="00D01AE7"/>
    <w:rsid w:val="00D029E0"/>
    <w:rsid w:val="00D03064"/>
    <w:rsid w:val="00D074AB"/>
    <w:rsid w:val="00D112AC"/>
    <w:rsid w:val="00D144BF"/>
    <w:rsid w:val="00D17872"/>
    <w:rsid w:val="00D21B21"/>
    <w:rsid w:val="00D21F21"/>
    <w:rsid w:val="00D22E61"/>
    <w:rsid w:val="00D2472D"/>
    <w:rsid w:val="00D25E1A"/>
    <w:rsid w:val="00D2630C"/>
    <w:rsid w:val="00D2687B"/>
    <w:rsid w:val="00D308CA"/>
    <w:rsid w:val="00D32B2A"/>
    <w:rsid w:val="00D35E39"/>
    <w:rsid w:val="00D3689C"/>
    <w:rsid w:val="00D36DA5"/>
    <w:rsid w:val="00D4250D"/>
    <w:rsid w:val="00D4270E"/>
    <w:rsid w:val="00D42A2A"/>
    <w:rsid w:val="00D42F2E"/>
    <w:rsid w:val="00D45525"/>
    <w:rsid w:val="00D47D32"/>
    <w:rsid w:val="00D47DFE"/>
    <w:rsid w:val="00D501FF"/>
    <w:rsid w:val="00D5034D"/>
    <w:rsid w:val="00D518D5"/>
    <w:rsid w:val="00D51D2E"/>
    <w:rsid w:val="00D51EF8"/>
    <w:rsid w:val="00D5394F"/>
    <w:rsid w:val="00D6025B"/>
    <w:rsid w:val="00D61400"/>
    <w:rsid w:val="00D6194B"/>
    <w:rsid w:val="00D61CF0"/>
    <w:rsid w:val="00D63247"/>
    <w:rsid w:val="00D63922"/>
    <w:rsid w:val="00D67CB4"/>
    <w:rsid w:val="00D7050F"/>
    <w:rsid w:val="00D712A2"/>
    <w:rsid w:val="00D71396"/>
    <w:rsid w:val="00D72529"/>
    <w:rsid w:val="00D726A1"/>
    <w:rsid w:val="00D73F1E"/>
    <w:rsid w:val="00D75CFB"/>
    <w:rsid w:val="00D75E46"/>
    <w:rsid w:val="00D803C7"/>
    <w:rsid w:val="00D82623"/>
    <w:rsid w:val="00D84CE4"/>
    <w:rsid w:val="00D8673D"/>
    <w:rsid w:val="00D87241"/>
    <w:rsid w:val="00D9176E"/>
    <w:rsid w:val="00D9530A"/>
    <w:rsid w:val="00D974D2"/>
    <w:rsid w:val="00DA085D"/>
    <w:rsid w:val="00DA111E"/>
    <w:rsid w:val="00DA3B1E"/>
    <w:rsid w:val="00DA5B82"/>
    <w:rsid w:val="00DA5E1B"/>
    <w:rsid w:val="00DA63FA"/>
    <w:rsid w:val="00DA7F95"/>
    <w:rsid w:val="00DB249D"/>
    <w:rsid w:val="00DB36F4"/>
    <w:rsid w:val="00DB54C4"/>
    <w:rsid w:val="00DB648C"/>
    <w:rsid w:val="00DB66B4"/>
    <w:rsid w:val="00DC0D35"/>
    <w:rsid w:val="00DC139F"/>
    <w:rsid w:val="00DC41EF"/>
    <w:rsid w:val="00DC57A0"/>
    <w:rsid w:val="00DC5CF0"/>
    <w:rsid w:val="00DD2A23"/>
    <w:rsid w:val="00DD415F"/>
    <w:rsid w:val="00DD55B6"/>
    <w:rsid w:val="00DD619D"/>
    <w:rsid w:val="00DD687F"/>
    <w:rsid w:val="00DE0A9C"/>
    <w:rsid w:val="00DE0FEE"/>
    <w:rsid w:val="00DE307B"/>
    <w:rsid w:val="00DE3218"/>
    <w:rsid w:val="00DE5E6B"/>
    <w:rsid w:val="00DE7C61"/>
    <w:rsid w:val="00DF34B3"/>
    <w:rsid w:val="00DF3678"/>
    <w:rsid w:val="00DF6274"/>
    <w:rsid w:val="00DF781C"/>
    <w:rsid w:val="00E026B9"/>
    <w:rsid w:val="00E06100"/>
    <w:rsid w:val="00E07F1C"/>
    <w:rsid w:val="00E14E0E"/>
    <w:rsid w:val="00E15396"/>
    <w:rsid w:val="00E21C18"/>
    <w:rsid w:val="00E23667"/>
    <w:rsid w:val="00E23FB0"/>
    <w:rsid w:val="00E24AA8"/>
    <w:rsid w:val="00E2792A"/>
    <w:rsid w:val="00E3072E"/>
    <w:rsid w:val="00E30E86"/>
    <w:rsid w:val="00E327B3"/>
    <w:rsid w:val="00E33471"/>
    <w:rsid w:val="00E344D8"/>
    <w:rsid w:val="00E34E64"/>
    <w:rsid w:val="00E36F1F"/>
    <w:rsid w:val="00E3724F"/>
    <w:rsid w:val="00E4177B"/>
    <w:rsid w:val="00E418A9"/>
    <w:rsid w:val="00E42250"/>
    <w:rsid w:val="00E43B29"/>
    <w:rsid w:val="00E44CD1"/>
    <w:rsid w:val="00E44FB3"/>
    <w:rsid w:val="00E47670"/>
    <w:rsid w:val="00E47959"/>
    <w:rsid w:val="00E526E9"/>
    <w:rsid w:val="00E60E6F"/>
    <w:rsid w:val="00E61D4D"/>
    <w:rsid w:val="00E61FFD"/>
    <w:rsid w:val="00E621B1"/>
    <w:rsid w:val="00E6664C"/>
    <w:rsid w:val="00E671AA"/>
    <w:rsid w:val="00E71A6A"/>
    <w:rsid w:val="00E71DDC"/>
    <w:rsid w:val="00E758DC"/>
    <w:rsid w:val="00E76D13"/>
    <w:rsid w:val="00E77913"/>
    <w:rsid w:val="00E8133C"/>
    <w:rsid w:val="00E834EC"/>
    <w:rsid w:val="00E85386"/>
    <w:rsid w:val="00E86D4C"/>
    <w:rsid w:val="00E877EE"/>
    <w:rsid w:val="00E90820"/>
    <w:rsid w:val="00E953DD"/>
    <w:rsid w:val="00E96C48"/>
    <w:rsid w:val="00E972F7"/>
    <w:rsid w:val="00EA293A"/>
    <w:rsid w:val="00EA7B3D"/>
    <w:rsid w:val="00EB5073"/>
    <w:rsid w:val="00EB67CB"/>
    <w:rsid w:val="00EB781B"/>
    <w:rsid w:val="00EC2A34"/>
    <w:rsid w:val="00EC2B93"/>
    <w:rsid w:val="00EC4403"/>
    <w:rsid w:val="00EC7657"/>
    <w:rsid w:val="00ED13D6"/>
    <w:rsid w:val="00ED1DE9"/>
    <w:rsid w:val="00ED27FE"/>
    <w:rsid w:val="00EE2292"/>
    <w:rsid w:val="00EE2B25"/>
    <w:rsid w:val="00EE531D"/>
    <w:rsid w:val="00EE7741"/>
    <w:rsid w:val="00EF14A6"/>
    <w:rsid w:val="00EF2818"/>
    <w:rsid w:val="00EF2CE8"/>
    <w:rsid w:val="00EF4C12"/>
    <w:rsid w:val="00EF7839"/>
    <w:rsid w:val="00F02CFB"/>
    <w:rsid w:val="00F06BB2"/>
    <w:rsid w:val="00F10349"/>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53342"/>
    <w:rsid w:val="00F6070E"/>
    <w:rsid w:val="00F6180C"/>
    <w:rsid w:val="00F6300A"/>
    <w:rsid w:val="00F63B3F"/>
    <w:rsid w:val="00F6596B"/>
    <w:rsid w:val="00F70249"/>
    <w:rsid w:val="00F719C7"/>
    <w:rsid w:val="00F80D8F"/>
    <w:rsid w:val="00F82FF9"/>
    <w:rsid w:val="00F83D66"/>
    <w:rsid w:val="00F86251"/>
    <w:rsid w:val="00F927E2"/>
    <w:rsid w:val="00F9603B"/>
    <w:rsid w:val="00F96764"/>
    <w:rsid w:val="00F96F6F"/>
    <w:rsid w:val="00F97B64"/>
    <w:rsid w:val="00FA0EDA"/>
    <w:rsid w:val="00FA2402"/>
    <w:rsid w:val="00FA2B75"/>
    <w:rsid w:val="00FA35F4"/>
    <w:rsid w:val="00FA42BB"/>
    <w:rsid w:val="00FA5220"/>
    <w:rsid w:val="00FA54AE"/>
    <w:rsid w:val="00FB0A0D"/>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63B7"/>
    <w:rsid w:val="00FD7859"/>
    <w:rsid w:val="00FE03A2"/>
    <w:rsid w:val="00FE2CE7"/>
    <w:rsid w:val="00FE502F"/>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3367F4"/>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3367F4"/>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HTMLPreformatted">
    <w:name w:val="HTML Preformatted"/>
    <w:basedOn w:val="Normal"/>
    <w:link w:val="HTMLPreformattedChar"/>
    <w:uiPriority w:val="99"/>
    <w:semiHidden/>
    <w:unhideWhenUsed/>
    <w:rsid w:val="007A0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pacing w:val="0"/>
      <w:kern w:val="0"/>
      <w:sz w:val="20"/>
      <w:szCs w:val="20"/>
      <w14:ligatures w14:val="none"/>
      <w14:numForm w14:val="default"/>
      <w14:numSpacing w14:val="default"/>
    </w:rPr>
  </w:style>
  <w:style w:type="character" w:customStyle="1" w:styleId="HTMLPreformattedChar">
    <w:name w:val="HTML Preformatted Char"/>
    <w:basedOn w:val="DefaultParagraphFont"/>
    <w:link w:val="HTMLPreformatted"/>
    <w:uiPriority w:val="99"/>
    <w:semiHidden/>
    <w:rsid w:val="007A02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229105">
      <w:bodyDiv w:val="1"/>
      <w:marLeft w:val="0"/>
      <w:marRight w:val="0"/>
      <w:marTop w:val="0"/>
      <w:marBottom w:val="0"/>
      <w:divBdr>
        <w:top w:val="none" w:sz="0" w:space="0" w:color="auto"/>
        <w:left w:val="none" w:sz="0" w:space="0" w:color="auto"/>
        <w:bottom w:val="none" w:sz="0" w:space="0" w:color="auto"/>
        <w:right w:val="none" w:sz="0" w:space="0" w:color="auto"/>
      </w:divBdr>
      <w:divsChild>
        <w:div w:id="1733305220">
          <w:marLeft w:val="0"/>
          <w:marRight w:val="0"/>
          <w:marTop w:val="0"/>
          <w:marBottom w:val="0"/>
          <w:divBdr>
            <w:top w:val="none" w:sz="0" w:space="0" w:color="auto"/>
            <w:left w:val="none" w:sz="0" w:space="0" w:color="auto"/>
            <w:bottom w:val="none" w:sz="0" w:space="0" w:color="auto"/>
            <w:right w:val="none" w:sz="0" w:space="0" w:color="auto"/>
          </w:divBdr>
        </w:div>
      </w:divsChild>
    </w:div>
    <w:div w:id="465899031">
      <w:bodyDiv w:val="1"/>
      <w:marLeft w:val="0"/>
      <w:marRight w:val="0"/>
      <w:marTop w:val="0"/>
      <w:marBottom w:val="0"/>
      <w:divBdr>
        <w:top w:val="none" w:sz="0" w:space="0" w:color="auto"/>
        <w:left w:val="none" w:sz="0" w:space="0" w:color="auto"/>
        <w:bottom w:val="none" w:sz="0" w:space="0" w:color="auto"/>
        <w:right w:val="none" w:sz="0" w:space="0" w:color="auto"/>
      </w:divBdr>
      <w:divsChild>
        <w:div w:id="1591503703">
          <w:marLeft w:val="0"/>
          <w:marRight w:val="0"/>
          <w:marTop w:val="0"/>
          <w:marBottom w:val="0"/>
          <w:divBdr>
            <w:top w:val="single" w:sz="2" w:space="0" w:color="auto"/>
            <w:left w:val="single" w:sz="2" w:space="0" w:color="auto"/>
            <w:bottom w:val="single" w:sz="2" w:space="0" w:color="auto"/>
            <w:right w:val="single" w:sz="2" w:space="0" w:color="auto"/>
          </w:divBdr>
        </w:div>
      </w:divsChild>
    </w:div>
    <w:div w:id="469900362">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58757769">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7483">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204815">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12572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6477</TotalTime>
  <Pages>24</Pages>
  <Words>5240</Words>
  <Characters>29868</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Mike L</cp:lastModifiedBy>
  <cp:revision>27</cp:revision>
  <cp:lastPrinted>2022-04-18T01:54:00Z</cp:lastPrinted>
  <dcterms:created xsi:type="dcterms:W3CDTF">2022-04-18T01:52:00Z</dcterms:created>
  <dcterms:modified xsi:type="dcterms:W3CDTF">2022-04-22T15:53:00Z</dcterms:modified>
</cp:coreProperties>
</file>